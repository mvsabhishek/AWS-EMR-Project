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776349" w:rsidP="008356AE">
      <w:pPr>
        <w:pStyle w:val="Title"/>
        <w:spacing w:line="276" w:lineRule="auto"/>
      </w:pPr>
      <w:sdt>
        <w:sdtPr>
          <w:alias w:val="Title:"/>
          <w:tag w:val="Title:"/>
          <w:id w:val="726351117"/>
          <w:placeholder>
            <w:docPart w:val="9C9B32F7151D40F8BD257A6ACDE609C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745F8">
            <w:rPr>
              <w:lang w:val="en-IN"/>
            </w:rPr>
            <w:t xml:space="preserve">Managing the Cloud Project: </w:t>
          </w:r>
          <w:proofErr w:type="spellStart"/>
          <w:r w:rsidR="00B745F8">
            <w:rPr>
              <w:lang w:val="en-IN"/>
            </w:rPr>
            <w:t>Analyzing</w:t>
          </w:r>
          <w:proofErr w:type="spellEnd"/>
          <w:r w:rsidR="00B745F8">
            <w:rPr>
              <w:lang w:val="en-IN"/>
            </w:rPr>
            <w:t xml:space="preserve"> Crime Data Using Cloud Services</w:t>
          </w:r>
        </w:sdtContent>
      </w:sdt>
    </w:p>
    <w:p w:rsidR="00F86921" w:rsidRDefault="00F86921" w:rsidP="008356AE">
      <w:pPr>
        <w:pStyle w:val="Title2"/>
        <w:spacing w:line="276" w:lineRule="auto"/>
      </w:pPr>
      <w:r>
        <w:rPr>
          <w:noProof/>
          <w:lang w:val="en-IN" w:eastAsia="en-IN"/>
        </w:rPr>
        <w:drawing>
          <wp:inline distT="0" distB="0" distL="0" distR="0" wp14:anchorId="11B31DFB" wp14:editId="1F91E0C8">
            <wp:extent cx="1514723" cy="1514723"/>
            <wp:effectExtent l="0" t="0" r="9525" b="952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503" cy="1524503"/>
                    </a:xfrm>
                    <a:prstGeom prst="rect">
                      <a:avLst/>
                    </a:prstGeom>
                    <a:noFill/>
                    <a:ln>
                      <a:noFill/>
                    </a:ln>
                  </pic:spPr>
                </pic:pic>
              </a:graphicData>
            </a:graphic>
          </wp:inline>
        </w:drawing>
      </w:r>
    </w:p>
    <w:p w:rsidR="00F86921" w:rsidRDefault="00F86921" w:rsidP="008356AE">
      <w:pPr>
        <w:pStyle w:val="Title2"/>
        <w:spacing w:line="276" w:lineRule="auto"/>
      </w:pPr>
      <w:r>
        <w:t>Arizona State University</w:t>
      </w:r>
    </w:p>
    <w:p w:rsidR="00F86921" w:rsidRDefault="00F86921" w:rsidP="008356AE">
      <w:pPr>
        <w:pStyle w:val="Title2"/>
        <w:spacing w:line="276" w:lineRule="auto"/>
      </w:pPr>
      <w:r>
        <w:t>Department of Information Technology</w:t>
      </w:r>
    </w:p>
    <w:p w:rsidR="00C94CE8" w:rsidRDefault="00C94CE8" w:rsidP="008356AE">
      <w:pPr>
        <w:pStyle w:val="Title2"/>
        <w:spacing w:line="276" w:lineRule="auto"/>
      </w:pPr>
    </w:p>
    <w:p w:rsidR="00F86921" w:rsidRDefault="00F86921" w:rsidP="008356AE">
      <w:pPr>
        <w:pStyle w:val="Title2"/>
        <w:spacing w:line="276" w:lineRule="auto"/>
      </w:pPr>
      <w:r>
        <w:t xml:space="preserve">Alok </w:t>
      </w:r>
      <w:proofErr w:type="spellStart"/>
      <w:r>
        <w:t>Sahu</w:t>
      </w:r>
      <w:proofErr w:type="spellEnd"/>
    </w:p>
    <w:p w:rsidR="00F86921" w:rsidRDefault="00F86921" w:rsidP="008356AE">
      <w:pPr>
        <w:pStyle w:val="Title2"/>
        <w:spacing w:line="276" w:lineRule="auto"/>
      </w:pPr>
      <w:r>
        <w:t>Ramya Chandrashekar</w:t>
      </w:r>
    </w:p>
    <w:p w:rsidR="00F86921" w:rsidRDefault="00F86921" w:rsidP="008356AE">
      <w:pPr>
        <w:pStyle w:val="Title2"/>
        <w:spacing w:line="276" w:lineRule="auto"/>
      </w:pPr>
      <w:r w:rsidRPr="003F6210">
        <w:t>Venkata Siva Abhishek Munukutla</w:t>
      </w:r>
    </w:p>
    <w:p w:rsidR="00F86921" w:rsidRDefault="00F86921" w:rsidP="008356AE">
      <w:pPr>
        <w:pStyle w:val="Title2"/>
        <w:spacing w:line="276" w:lineRule="auto"/>
      </w:pPr>
      <w:r>
        <w:t>Mohan Suraj Lakshmi Narayana</w:t>
      </w:r>
    </w:p>
    <w:p w:rsidR="00E81978" w:rsidRDefault="00F86921" w:rsidP="008356AE">
      <w:pPr>
        <w:pStyle w:val="Title2"/>
        <w:spacing w:line="276" w:lineRule="auto"/>
      </w:pPr>
      <w:r>
        <w:t xml:space="preserve">Supervisor: </w:t>
      </w:r>
      <w:r w:rsidRPr="00F86921">
        <w:t>Thomas Pearson</w:t>
      </w:r>
    </w:p>
    <w:sdt>
      <w:sdtPr>
        <w:alias w:val="Abstract:"/>
        <w:tag w:val="Abstract:"/>
        <w:id w:val="202146031"/>
        <w:placeholder>
          <w:docPart w:val="CE1CCCF4D22045898B3C95E0543A0B19"/>
        </w:placeholder>
        <w:temporary/>
        <w:showingPlcHdr/>
        <w15:appearance w15:val="hidden"/>
      </w:sdtPr>
      <w:sdtContent>
        <w:p w:rsidR="00E81978" w:rsidRDefault="005D3A03" w:rsidP="008356AE">
          <w:pPr>
            <w:pStyle w:val="SectionTitle"/>
            <w:spacing w:line="276" w:lineRule="auto"/>
          </w:pPr>
          <w:r w:rsidRPr="00507579">
            <w:rPr>
              <w:sz w:val="28"/>
            </w:rPr>
            <w:t>Abstract</w:t>
          </w:r>
        </w:p>
      </w:sdtContent>
    </w:sdt>
    <w:p w:rsidR="004F4295" w:rsidRDefault="004F4295" w:rsidP="008356AE">
      <w:pPr>
        <w:pStyle w:val="NoSpacing"/>
        <w:spacing w:line="276" w:lineRule="auto"/>
      </w:pPr>
    </w:p>
    <w:p w:rsidR="00E81978" w:rsidRDefault="008342ED" w:rsidP="008356AE">
      <w:pPr>
        <w:pStyle w:val="NoSpacing"/>
        <w:spacing w:line="276" w:lineRule="auto"/>
        <w:jc w:val="both"/>
      </w:pPr>
      <w:r>
        <w:t>Controlling crime is a challenging t</w:t>
      </w:r>
      <w:r w:rsidR="007868D7">
        <w:t xml:space="preserve">ask. It is hard to predict </w:t>
      </w:r>
      <w:r w:rsidR="007D40B4">
        <w:t>the</w:t>
      </w:r>
      <w:r w:rsidR="007868D7">
        <w:t xml:space="preserve"> </w:t>
      </w:r>
      <w:r>
        <w:t xml:space="preserve">areas need increased security and </w:t>
      </w:r>
      <w:r w:rsidR="007868D7">
        <w:t>the type of</w:t>
      </w:r>
      <w:r>
        <w:t xml:space="preserve"> attacks </w:t>
      </w:r>
      <w:r w:rsidR="007868D7">
        <w:t xml:space="preserve">that </w:t>
      </w:r>
      <w:r>
        <w:t>might take place. Historic crime data can be helpful in getting a better picture of the frequency and nature of crime in a</w:t>
      </w:r>
      <w:r w:rsidR="007D40B4">
        <w:t>n area</w:t>
      </w:r>
      <w:r>
        <w:t>. In this project, we use historic crime data of Los Angeles and analyze them to build reports. These reports use attributes like, nature of crime, area, weapon used and time to build comprehensive dashboards which can be used to manage resources and provide better security. We r</w:t>
      </w:r>
      <w:r w:rsidR="007D40B4">
        <w:t>a</w:t>
      </w:r>
      <w:r>
        <w:t>n map reduce on the data for a set of use cases</w:t>
      </w:r>
      <w:r w:rsidR="007D40B4">
        <w:t xml:space="preserve"> on Amazon EMR cloud service</w:t>
      </w:r>
      <w:r>
        <w:t xml:space="preserve"> and generate</w:t>
      </w:r>
      <w:r w:rsidR="007D40B4">
        <w:t>d</w:t>
      </w:r>
      <w:r>
        <w:t xml:space="preserve"> dashboards using Tableau Desktop.</w:t>
      </w:r>
      <w:r w:rsidR="005A1028">
        <w:t xml:space="preserve"> This document describes the different steps involved in building the project.</w:t>
      </w:r>
    </w:p>
    <w:p w:rsidR="00E81978" w:rsidRDefault="00776349" w:rsidP="008356AE">
      <w:pPr>
        <w:pStyle w:val="SectionTitle"/>
        <w:spacing w:line="276" w:lineRule="auto"/>
      </w:pPr>
      <w:sdt>
        <w:sdtPr>
          <w:alias w:val="Section title:"/>
          <w:tag w:val="Section title:"/>
          <w:id w:val="984196707"/>
          <w:placeholder>
            <w:docPart w:val="1B822C16F956453CA08EAE9F2C6C032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745F8">
            <w:rPr>
              <w:lang w:val="en-IN"/>
            </w:rPr>
            <w:t xml:space="preserve">Managing the Cloud Project: </w:t>
          </w:r>
          <w:proofErr w:type="spellStart"/>
          <w:r w:rsidR="00B745F8">
            <w:rPr>
              <w:lang w:val="en-IN"/>
            </w:rPr>
            <w:t>Analyzing</w:t>
          </w:r>
          <w:proofErr w:type="spellEnd"/>
          <w:r w:rsidR="00B745F8">
            <w:rPr>
              <w:lang w:val="en-IN"/>
            </w:rPr>
            <w:t xml:space="preserve"> Crime Data Using Cloud Services</w:t>
          </w:r>
        </w:sdtContent>
      </w:sdt>
    </w:p>
    <w:p w:rsidR="00B64FCA" w:rsidRDefault="00B64FCA" w:rsidP="008356AE">
      <w:pPr>
        <w:pStyle w:val="Heading2"/>
        <w:spacing w:line="276" w:lineRule="auto"/>
      </w:pPr>
      <w:r>
        <w:t>1.</w:t>
      </w:r>
      <w:r w:rsidR="00556720">
        <w:t xml:space="preserve"> Downloading a large amount of data</w:t>
      </w:r>
    </w:p>
    <w:p w:rsidR="00B64FCA" w:rsidRPr="00556720" w:rsidRDefault="00B64FCA" w:rsidP="008356AE">
      <w:pPr>
        <w:spacing w:line="276" w:lineRule="auto"/>
        <w:ind w:firstLine="0"/>
        <w:jc w:val="both"/>
      </w:pPr>
      <w:r w:rsidRPr="00556720">
        <w:t xml:space="preserve">1.1. We chose the dataset “Crime Data from 2010 to Present” from the website data.gov. It reflects incidents of crime in the City of Los Angeles dating back to 2010. The dataset contains columns that describe the crime and its </w:t>
      </w:r>
      <w:r w:rsidRPr="00556720">
        <w:rPr>
          <w:noProof/>
        </w:rPr>
        <w:t>nature</w:t>
      </w:r>
      <w:r w:rsidRPr="00556720">
        <w:t xml:space="preserve"> and details about the individuals involved in these crimes. The size of the file is about 260 Mb. We plan to </w:t>
      </w:r>
      <w:r w:rsidRPr="00556720">
        <w:rPr>
          <w:noProof/>
        </w:rPr>
        <w:t>analyze</w:t>
      </w:r>
      <w:r w:rsidRPr="00556720">
        <w:t xml:space="preserve"> the data to help us extract information about the following:</w:t>
      </w:r>
    </w:p>
    <w:p w:rsidR="00B64FCA" w:rsidRDefault="00B64FCA" w:rsidP="008356AE">
      <w:pPr>
        <w:pStyle w:val="ListParagraph"/>
        <w:numPr>
          <w:ilvl w:val="0"/>
          <w:numId w:val="16"/>
        </w:numPr>
        <w:spacing w:after="160" w:line="276" w:lineRule="auto"/>
        <w:jc w:val="both"/>
      </w:pPr>
      <w:r>
        <w:t>Number of crimes based on location and time of the day</w:t>
      </w:r>
    </w:p>
    <w:p w:rsidR="00B64FCA" w:rsidRDefault="00B64FCA" w:rsidP="008356AE">
      <w:pPr>
        <w:pStyle w:val="ListParagraph"/>
        <w:numPr>
          <w:ilvl w:val="0"/>
          <w:numId w:val="16"/>
        </w:numPr>
        <w:spacing w:after="160" w:line="276" w:lineRule="auto"/>
        <w:jc w:val="both"/>
      </w:pPr>
      <w:r>
        <w:t>Number of victims of crimes based on age range and sex</w:t>
      </w:r>
    </w:p>
    <w:p w:rsidR="00B64FCA" w:rsidRDefault="00B64FCA" w:rsidP="008356AE">
      <w:pPr>
        <w:pStyle w:val="ListParagraph"/>
        <w:numPr>
          <w:ilvl w:val="0"/>
          <w:numId w:val="16"/>
        </w:numPr>
        <w:spacing w:after="160" w:line="276" w:lineRule="auto"/>
        <w:jc w:val="both"/>
      </w:pPr>
      <w:r>
        <w:t>Number of crimes based on the type of premise</w:t>
      </w:r>
    </w:p>
    <w:p w:rsidR="00B64FCA" w:rsidRDefault="007D40B4" w:rsidP="007D40B4">
      <w:pPr>
        <w:pStyle w:val="ListParagraph"/>
        <w:numPr>
          <w:ilvl w:val="0"/>
          <w:numId w:val="16"/>
        </w:numPr>
        <w:spacing w:after="160" w:line="276" w:lineRule="auto"/>
        <w:jc w:val="both"/>
      </w:pPr>
      <w:r>
        <w:t>N</w:t>
      </w:r>
      <w:r w:rsidR="00B64FCA">
        <w:t xml:space="preserve">umber of crimes committed </w:t>
      </w:r>
      <w:r>
        <w:t>based on</w:t>
      </w:r>
      <w:r w:rsidR="00B64FCA">
        <w:t xml:space="preserve"> </w:t>
      </w:r>
      <w:r>
        <w:t>w</w:t>
      </w:r>
      <w:r w:rsidRPr="007D40B4">
        <w:t xml:space="preserve">eapons used </w:t>
      </w:r>
    </w:p>
    <w:p w:rsidR="00B64FCA" w:rsidRDefault="00B64FCA" w:rsidP="008356AE">
      <w:pPr>
        <w:pStyle w:val="ListParagraph"/>
        <w:numPr>
          <w:ilvl w:val="0"/>
          <w:numId w:val="16"/>
        </w:numPr>
        <w:spacing w:after="160" w:line="276" w:lineRule="auto"/>
        <w:jc w:val="both"/>
      </w:pPr>
      <w:r>
        <w:t>Number of crimes based on nature</w:t>
      </w:r>
      <w:r w:rsidR="007D40B4">
        <w:t xml:space="preserve"> of crime</w:t>
      </w:r>
      <w:r>
        <w:t xml:space="preserve"> and location</w:t>
      </w:r>
    </w:p>
    <w:p w:rsidR="00556720" w:rsidRDefault="00B64FCA" w:rsidP="007D40B4">
      <w:pPr>
        <w:spacing w:line="276" w:lineRule="auto"/>
        <w:ind w:firstLine="0"/>
        <w:jc w:val="both"/>
      </w:pPr>
      <w:r>
        <w:t xml:space="preserve">Based on the analysis, we can detect </w:t>
      </w:r>
      <w:r w:rsidR="007D40B4">
        <w:t xml:space="preserve">the </w:t>
      </w:r>
      <w:r>
        <w:t>pattern of crimes across Los Angeles and give few workable suggestions to improve the prevailing order of the city.</w:t>
      </w:r>
    </w:p>
    <w:p w:rsidR="00EA5E65" w:rsidRDefault="00EA5E65" w:rsidP="008356AE">
      <w:pPr>
        <w:spacing w:line="276" w:lineRule="auto"/>
        <w:jc w:val="both"/>
      </w:pPr>
    </w:p>
    <w:p w:rsidR="00B64FCA" w:rsidRDefault="00B64FCA" w:rsidP="008356AE">
      <w:pPr>
        <w:spacing w:line="276" w:lineRule="auto"/>
        <w:ind w:firstLine="0"/>
        <w:jc w:val="both"/>
      </w:pPr>
      <w:r>
        <w:t xml:space="preserve">1.2. To download the dataset, visit the website </w:t>
      </w:r>
      <w:hyperlink r:id="rId10" w:history="1">
        <w:r w:rsidRPr="008E6502">
          <w:rPr>
            <w:rStyle w:val="Hyperlink"/>
          </w:rPr>
          <w:t>www.data.gov</w:t>
        </w:r>
      </w:hyperlink>
      <w:r>
        <w:t xml:space="preserve"> and search for the dataset “Crime data 2010”.</w:t>
      </w:r>
    </w:p>
    <w:p w:rsidR="00B64FCA" w:rsidRDefault="00B64FCA" w:rsidP="008356AE">
      <w:pPr>
        <w:spacing w:line="276" w:lineRule="auto"/>
        <w:jc w:val="center"/>
      </w:pPr>
      <w:r>
        <w:rPr>
          <w:noProof/>
          <w:lang w:val="en-IN" w:eastAsia="en-IN"/>
        </w:rPr>
        <w:drawing>
          <wp:inline distT="0" distB="0" distL="0" distR="0" wp14:anchorId="4521731A" wp14:editId="2F4981DD">
            <wp:extent cx="3749550" cy="25450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go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8590" cy="2551216"/>
                    </a:xfrm>
                    <a:prstGeom prst="rect">
                      <a:avLst/>
                    </a:prstGeom>
                  </pic:spPr>
                </pic:pic>
              </a:graphicData>
            </a:graphic>
          </wp:inline>
        </w:drawing>
      </w:r>
    </w:p>
    <w:p w:rsidR="00B64FCA" w:rsidRPr="00CB4655" w:rsidRDefault="00B64FCA" w:rsidP="008356AE">
      <w:pPr>
        <w:pStyle w:val="Caption"/>
        <w:spacing w:line="276" w:lineRule="auto"/>
        <w:jc w:val="center"/>
      </w:pPr>
      <w:r>
        <w:t xml:space="preserve">Figure </w:t>
      </w:r>
      <w:fldSimple w:instr=" SEQ Figure \* ARABIC ">
        <w:r w:rsidR="009830E4">
          <w:rPr>
            <w:noProof/>
          </w:rPr>
          <w:t>1</w:t>
        </w:r>
      </w:fldSimple>
      <w:r>
        <w:t xml:space="preserve"> View of the Data.gov website</w:t>
      </w:r>
    </w:p>
    <w:p w:rsidR="00B64FCA" w:rsidRDefault="00B64FCA" w:rsidP="00206D20">
      <w:pPr>
        <w:spacing w:line="276" w:lineRule="auto"/>
        <w:ind w:firstLine="0"/>
        <w:jc w:val="both"/>
      </w:pPr>
      <w:r>
        <w:t>Then, click on the link to the dataset and download it in .</w:t>
      </w:r>
      <w:r w:rsidR="00206D20">
        <w:t>CSV</w:t>
      </w:r>
      <w:r>
        <w:t xml:space="preserve"> format from its page.</w:t>
      </w:r>
    </w:p>
    <w:p w:rsidR="00B64FCA" w:rsidRDefault="00B64FCA" w:rsidP="008356AE">
      <w:pPr>
        <w:keepNext/>
        <w:spacing w:line="276" w:lineRule="auto"/>
        <w:jc w:val="center"/>
      </w:pPr>
      <w:r>
        <w:rPr>
          <w:noProof/>
          <w:lang w:val="en-IN" w:eastAsia="en-IN"/>
        </w:rPr>
        <w:lastRenderedPageBreak/>
        <w:drawing>
          <wp:inline distT="0" distB="0" distL="0" distR="0" wp14:anchorId="3207D7D3" wp14:editId="71EF79A3">
            <wp:extent cx="4171121" cy="28041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gov cs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9307" cy="2850000"/>
                    </a:xfrm>
                    <a:prstGeom prst="rect">
                      <a:avLst/>
                    </a:prstGeom>
                  </pic:spPr>
                </pic:pic>
              </a:graphicData>
            </a:graphic>
          </wp:inline>
        </w:drawing>
      </w:r>
    </w:p>
    <w:p w:rsidR="00B64FCA" w:rsidRDefault="00B64FCA" w:rsidP="008356AE">
      <w:pPr>
        <w:pStyle w:val="Caption"/>
        <w:spacing w:line="276" w:lineRule="auto"/>
        <w:jc w:val="center"/>
      </w:pPr>
      <w:r>
        <w:t xml:space="preserve">Figure </w:t>
      </w:r>
      <w:fldSimple w:instr=" SEQ Figure \* ARABIC ">
        <w:r w:rsidR="009830E4">
          <w:rPr>
            <w:noProof/>
          </w:rPr>
          <w:t>2</w:t>
        </w:r>
      </w:fldSimple>
      <w:r>
        <w:t xml:space="preserve"> View of the page on" Crime Data from </w:t>
      </w:r>
      <w:r w:rsidRPr="00CB4655">
        <w:t>2010</w:t>
      </w:r>
      <w:r>
        <w:t xml:space="preserve"> to Present" dataset</w:t>
      </w:r>
    </w:p>
    <w:p w:rsidR="00556720" w:rsidRPr="00556720" w:rsidRDefault="00556720" w:rsidP="008356AE">
      <w:pPr>
        <w:spacing w:line="276" w:lineRule="auto"/>
      </w:pPr>
    </w:p>
    <w:p w:rsidR="00B64FCA" w:rsidRDefault="00B64FCA" w:rsidP="008356AE">
      <w:pPr>
        <w:keepNext/>
        <w:spacing w:line="276" w:lineRule="auto"/>
        <w:jc w:val="center"/>
      </w:pPr>
      <w:r>
        <w:rPr>
          <w:noProof/>
          <w:lang w:val="en-IN" w:eastAsia="en-IN"/>
        </w:rPr>
        <w:drawing>
          <wp:inline distT="0" distB="0" distL="0" distR="0" wp14:anchorId="0B1A6711" wp14:editId="0EF0AC9A">
            <wp:extent cx="5976601" cy="2171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9166" cy="2172632"/>
                    </a:xfrm>
                    <a:prstGeom prst="rect">
                      <a:avLst/>
                    </a:prstGeom>
                  </pic:spPr>
                </pic:pic>
              </a:graphicData>
            </a:graphic>
          </wp:inline>
        </w:drawing>
      </w:r>
    </w:p>
    <w:p w:rsidR="00B64FCA" w:rsidRDefault="00B64FCA" w:rsidP="008356AE">
      <w:pPr>
        <w:pStyle w:val="Caption"/>
        <w:spacing w:line="276" w:lineRule="auto"/>
        <w:jc w:val="center"/>
      </w:pPr>
      <w:r>
        <w:t xml:space="preserve">Figure </w:t>
      </w:r>
      <w:fldSimple w:instr=" SEQ Figure \* ARABIC ">
        <w:r w:rsidR="009830E4">
          <w:rPr>
            <w:noProof/>
          </w:rPr>
          <w:t>3</w:t>
        </w:r>
      </w:fldSimple>
      <w:r>
        <w:t xml:space="preserve"> View of the first few records in the dataset</w:t>
      </w:r>
    </w:p>
    <w:p w:rsidR="00B64FCA" w:rsidRDefault="00556720" w:rsidP="008356AE">
      <w:pPr>
        <w:pStyle w:val="Heading2"/>
        <w:spacing w:line="276" w:lineRule="auto"/>
        <w:jc w:val="both"/>
      </w:pPr>
      <w:r>
        <w:t>2.</w:t>
      </w:r>
      <w:r w:rsidR="001E1989">
        <w:t xml:space="preserve"> </w:t>
      </w:r>
      <w:r>
        <w:t>Storing the data on the cloud</w:t>
      </w:r>
    </w:p>
    <w:p w:rsidR="00556720" w:rsidRDefault="00556720" w:rsidP="008356AE">
      <w:pPr>
        <w:spacing w:line="276" w:lineRule="auto"/>
        <w:ind w:firstLine="0"/>
        <w:jc w:val="both"/>
      </w:pPr>
      <w:r>
        <w:t xml:space="preserve">2.1. To store the data, we used Amazon S3. We uploaded the </w:t>
      </w:r>
      <w:r w:rsidR="00206D20">
        <w:t xml:space="preserve">.txt version of the </w:t>
      </w:r>
      <w:r>
        <w:t>dataset to an S3 bucket and</w:t>
      </w:r>
      <w:r w:rsidRPr="00795C75">
        <w:t xml:space="preserve"> use</w:t>
      </w:r>
      <w:r>
        <w:t>d</w:t>
      </w:r>
      <w:r w:rsidRPr="00795C75">
        <w:t xml:space="preserve"> the built-in features of Ama</w:t>
      </w:r>
      <w:r>
        <w:t>zon EMR to load the data onto o</w:t>
      </w:r>
      <w:r w:rsidRPr="00795C75">
        <w:t>ur cluster</w:t>
      </w:r>
      <w:r>
        <w:t xml:space="preserve">. </w:t>
      </w:r>
    </w:p>
    <w:p w:rsidR="00D86A44" w:rsidRDefault="00D86A44" w:rsidP="008356AE">
      <w:pPr>
        <w:spacing w:line="276" w:lineRule="auto"/>
        <w:ind w:firstLine="0"/>
        <w:jc w:val="both"/>
      </w:pPr>
    </w:p>
    <w:p w:rsidR="00556720" w:rsidRDefault="00556720" w:rsidP="00206D20">
      <w:pPr>
        <w:pStyle w:val="ListParagraph"/>
        <w:numPr>
          <w:ilvl w:val="0"/>
          <w:numId w:val="40"/>
        </w:numPr>
        <w:spacing w:line="276" w:lineRule="auto"/>
        <w:jc w:val="both"/>
      </w:pPr>
      <w:r w:rsidRPr="000C52C2">
        <w:t>By using Amazon S3 as a data store</w:t>
      </w:r>
      <w:r>
        <w:t xml:space="preserve"> we can separate </w:t>
      </w:r>
      <w:r w:rsidRPr="000C52C2">
        <w:t>our cluster’s storage and compute nodes</w:t>
      </w:r>
      <w:r>
        <w:t>. This enables us to save costs by sizing our cluster for</w:t>
      </w:r>
      <w:r w:rsidRPr="006762B1">
        <w:t xml:space="preserve"> compute requirements</w:t>
      </w:r>
      <w:r>
        <w:t xml:space="preserve"> instead of paying to store our</w:t>
      </w:r>
      <w:r w:rsidRPr="006762B1">
        <w:t xml:space="preserve"> entire dataset with 3x replication in the on-cluster Hadoop Distributed File System (HDFS)</w:t>
      </w:r>
      <w:r>
        <w:t xml:space="preserve">. </w:t>
      </w:r>
    </w:p>
    <w:p w:rsidR="00556720" w:rsidRDefault="00556720" w:rsidP="008356AE">
      <w:pPr>
        <w:spacing w:line="276" w:lineRule="auto"/>
        <w:jc w:val="both"/>
      </w:pPr>
    </w:p>
    <w:p w:rsidR="00556720" w:rsidRDefault="00556720" w:rsidP="008356AE">
      <w:pPr>
        <w:spacing w:line="276" w:lineRule="auto"/>
        <w:ind w:firstLine="0"/>
        <w:jc w:val="both"/>
      </w:pPr>
      <w:r>
        <w:t>2.2. To store the dataset in the cloud, i.e., Amazon S3, follow the steps mentioned below:</w:t>
      </w:r>
    </w:p>
    <w:p w:rsidR="00556720" w:rsidRDefault="00556720" w:rsidP="008356AE">
      <w:pPr>
        <w:pStyle w:val="ListParagraph"/>
        <w:numPr>
          <w:ilvl w:val="0"/>
          <w:numId w:val="17"/>
        </w:numPr>
        <w:spacing w:after="160" w:line="276" w:lineRule="auto"/>
        <w:jc w:val="both"/>
      </w:pPr>
      <w:r>
        <w:t>Go to aws.amazon.com and log into your account</w:t>
      </w:r>
    </w:p>
    <w:p w:rsidR="00556720" w:rsidRDefault="00556720" w:rsidP="008356AE">
      <w:pPr>
        <w:pStyle w:val="ListParagraph"/>
        <w:numPr>
          <w:ilvl w:val="0"/>
          <w:numId w:val="17"/>
        </w:numPr>
        <w:spacing w:after="160" w:line="276" w:lineRule="auto"/>
        <w:jc w:val="both"/>
      </w:pPr>
      <w:r>
        <w:lastRenderedPageBreak/>
        <w:t xml:space="preserve">In the </w:t>
      </w:r>
      <w:r w:rsidRPr="00CD60C5">
        <w:rPr>
          <w:b/>
          <w:i/>
        </w:rPr>
        <w:t>Services</w:t>
      </w:r>
      <w:r>
        <w:t xml:space="preserve"> tab, click on S3 available under </w:t>
      </w:r>
      <w:r w:rsidRPr="00D505EC">
        <w:rPr>
          <w:i/>
        </w:rPr>
        <w:t>Storage</w:t>
      </w:r>
      <w:r>
        <w:t xml:space="preserve"> menu</w:t>
      </w:r>
    </w:p>
    <w:p w:rsidR="00556720" w:rsidRPr="00CD60C5" w:rsidRDefault="00556720" w:rsidP="008356AE">
      <w:pPr>
        <w:pStyle w:val="ListParagraph"/>
        <w:numPr>
          <w:ilvl w:val="0"/>
          <w:numId w:val="17"/>
        </w:numPr>
        <w:spacing w:after="160" w:line="276" w:lineRule="auto"/>
        <w:jc w:val="both"/>
      </w:pPr>
      <w:r>
        <w:t xml:space="preserve">In the S3 Console, click on </w:t>
      </w:r>
      <w:r w:rsidRPr="00CD60C5">
        <w:rPr>
          <w:b/>
          <w:i/>
        </w:rPr>
        <w:t>Create bucket</w:t>
      </w:r>
    </w:p>
    <w:p w:rsidR="00556720" w:rsidRDefault="00556720" w:rsidP="008356AE">
      <w:pPr>
        <w:keepNext/>
        <w:spacing w:line="276" w:lineRule="auto"/>
        <w:jc w:val="center"/>
      </w:pPr>
      <w:r>
        <w:rPr>
          <w:noProof/>
          <w:lang w:val="en-IN" w:eastAsia="en-IN"/>
        </w:rPr>
        <w:drawing>
          <wp:inline distT="0" distB="0" distL="0" distR="0" wp14:anchorId="4E48B804" wp14:editId="56C85196">
            <wp:extent cx="5879609" cy="2590632"/>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3 dashboard.PNG"/>
                    <pic:cNvPicPr/>
                  </pic:nvPicPr>
                  <pic:blipFill rotWithShape="1">
                    <a:blip r:embed="rId14" cstate="print">
                      <a:extLst>
                        <a:ext uri="{28A0092B-C50C-407E-A947-70E740481C1C}">
                          <a14:useLocalDpi xmlns:a14="http://schemas.microsoft.com/office/drawing/2010/main" val="0"/>
                        </a:ext>
                      </a:extLst>
                    </a:blip>
                    <a:srcRect r="9581" b="12842"/>
                    <a:stretch/>
                  </pic:blipFill>
                  <pic:spPr bwMode="auto">
                    <a:xfrm>
                      <a:off x="0" y="0"/>
                      <a:ext cx="5942614" cy="2618393"/>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4</w:t>
        </w:r>
      </w:fldSimple>
      <w:r>
        <w:t xml:space="preserve"> S3 Dashboard</w:t>
      </w:r>
    </w:p>
    <w:p w:rsidR="00556720" w:rsidRDefault="00556720" w:rsidP="008356AE">
      <w:pPr>
        <w:pStyle w:val="ListParagraph"/>
        <w:numPr>
          <w:ilvl w:val="0"/>
          <w:numId w:val="18"/>
        </w:numPr>
        <w:spacing w:after="160" w:line="276" w:lineRule="auto"/>
        <w:jc w:val="both"/>
      </w:pPr>
      <w:r>
        <w:t>Name your S3 bucket and select a region of your choice</w:t>
      </w:r>
    </w:p>
    <w:p w:rsidR="00556720" w:rsidRDefault="00556720" w:rsidP="008356AE">
      <w:pPr>
        <w:pStyle w:val="ListParagraph"/>
        <w:numPr>
          <w:ilvl w:val="0"/>
          <w:numId w:val="18"/>
        </w:numPr>
        <w:spacing w:after="160" w:line="276" w:lineRule="auto"/>
        <w:jc w:val="both"/>
      </w:pPr>
      <w:r>
        <w:t xml:space="preserve">In the </w:t>
      </w:r>
      <w:r w:rsidRPr="00993AD9">
        <w:rPr>
          <w:b/>
          <w:i/>
        </w:rPr>
        <w:t>set permission</w:t>
      </w:r>
      <w:r>
        <w:rPr>
          <w:b/>
          <w:i/>
        </w:rPr>
        <w:t xml:space="preserve"> </w:t>
      </w:r>
      <w:r>
        <w:t xml:space="preserve">tab, select </w:t>
      </w:r>
      <w:r>
        <w:rPr>
          <w:i/>
        </w:rPr>
        <w:t xml:space="preserve">Grant public read access to this bucket </w:t>
      </w:r>
      <w:r>
        <w:t>option under Manage Public Permissions to enable others to read the output files or set a bucket policy to give access to specific AWS users.</w:t>
      </w:r>
    </w:p>
    <w:p w:rsidR="00556720" w:rsidRDefault="00556720" w:rsidP="008356AE">
      <w:pPr>
        <w:keepNext/>
        <w:spacing w:line="276" w:lineRule="auto"/>
        <w:jc w:val="center"/>
      </w:pPr>
      <w:r>
        <w:rPr>
          <w:noProof/>
          <w:lang w:val="en-IN" w:eastAsia="en-IN"/>
        </w:rPr>
        <w:lastRenderedPageBreak/>
        <w:drawing>
          <wp:inline distT="0" distB="0" distL="0" distR="0" wp14:anchorId="5DEEC30E" wp14:editId="2BBDC894">
            <wp:extent cx="3932055"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3 bucket create 2.PNG"/>
                    <pic:cNvPicPr/>
                  </pic:nvPicPr>
                  <pic:blipFill>
                    <a:blip r:embed="rId15">
                      <a:extLst>
                        <a:ext uri="{28A0092B-C50C-407E-A947-70E740481C1C}">
                          <a14:useLocalDpi xmlns:a14="http://schemas.microsoft.com/office/drawing/2010/main" val="0"/>
                        </a:ext>
                      </a:extLst>
                    </a:blip>
                    <a:stretch>
                      <a:fillRect/>
                    </a:stretch>
                  </pic:blipFill>
                  <pic:spPr>
                    <a:xfrm>
                      <a:off x="0" y="0"/>
                      <a:ext cx="3988838" cy="3872750"/>
                    </a:xfrm>
                    <a:prstGeom prst="rect">
                      <a:avLst/>
                    </a:prstGeom>
                  </pic:spPr>
                </pic:pic>
              </a:graphicData>
            </a:graphic>
          </wp:inline>
        </w:drawing>
      </w:r>
    </w:p>
    <w:p w:rsidR="00556720" w:rsidRDefault="00556720" w:rsidP="008356AE">
      <w:pPr>
        <w:pStyle w:val="Caption"/>
        <w:tabs>
          <w:tab w:val="left" w:pos="3612"/>
        </w:tabs>
        <w:spacing w:line="276" w:lineRule="auto"/>
        <w:jc w:val="center"/>
      </w:pPr>
      <w:r>
        <w:t xml:space="preserve">Figure </w:t>
      </w:r>
      <w:fldSimple w:instr=" SEQ Figure \* ARABIC ">
        <w:r w:rsidR="009830E4">
          <w:rPr>
            <w:noProof/>
          </w:rPr>
          <w:t>5</w:t>
        </w:r>
      </w:fldSimple>
      <w:r>
        <w:t xml:space="preserve"> Setting Permissions for S3 bucket</w:t>
      </w:r>
    </w:p>
    <w:p w:rsidR="00556720" w:rsidRDefault="00556720" w:rsidP="008356AE">
      <w:pPr>
        <w:pStyle w:val="ListParagraph"/>
        <w:numPr>
          <w:ilvl w:val="0"/>
          <w:numId w:val="19"/>
        </w:numPr>
        <w:spacing w:after="160" w:line="276" w:lineRule="auto"/>
        <w:jc w:val="both"/>
      </w:pPr>
      <w:r>
        <w:t>Click on next and then create. Find your bucket on your S3 Console.</w:t>
      </w:r>
    </w:p>
    <w:p w:rsidR="00556720" w:rsidRDefault="00556720" w:rsidP="008356AE">
      <w:pPr>
        <w:pStyle w:val="ListParagraph"/>
        <w:numPr>
          <w:ilvl w:val="0"/>
          <w:numId w:val="19"/>
        </w:numPr>
        <w:spacing w:after="160" w:line="276" w:lineRule="auto"/>
        <w:jc w:val="both"/>
      </w:pPr>
      <w:r>
        <w:t xml:space="preserve">Click on the bucket. Click on </w:t>
      </w:r>
      <w:r w:rsidRPr="00D05009">
        <w:rPr>
          <w:b/>
          <w:i/>
        </w:rPr>
        <w:t>Create Folder</w:t>
      </w:r>
      <w:r>
        <w:t xml:space="preserve"> to create folder structures for input, output and job files. </w:t>
      </w:r>
    </w:p>
    <w:p w:rsidR="00556720" w:rsidRDefault="00556720" w:rsidP="008356AE">
      <w:pPr>
        <w:keepNext/>
        <w:spacing w:line="276" w:lineRule="auto"/>
        <w:ind w:left="360"/>
        <w:jc w:val="center"/>
      </w:pPr>
      <w:r>
        <w:rPr>
          <w:noProof/>
          <w:lang w:val="en-IN" w:eastAsia="en-IN"/>
        </w:rPr>
        <w:drawing>
          <wp:inline distT="0" distB="0" distL="0" distR="0" wp14:anchorId="2AC49D19" wp14:editId="53CB9EEC">
            <wp:extent cx="4471464" cy="30937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0573" cy="3113860"/>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6</w:t>
        </w:r>
      </w:fldSimple>
      <w:r>
        <w:t xml:space="preserve"> S3 Bucket Folder Structure</w:t>
      </w:r>
    </w:p>
    <w:p w:rsidR="00556720" w:rsidRDefault="00556720" w:rsidP="008356AE">
      <w:pPr>
        <w:pStyle w:val="ListParagraph"/>
        <w:numPr>
          <w:ilvl w:val="0"/>
          <w:numId w:val="19"/>
        </w:numPr>
        <w:spacing w:after="160" w:line="276" w:lineRule="auto"/>
        <w:jc w:val="both"/>
      </w:pPr>
      <w:r>
        <w:lastRenderedPageBreak/>
        <w:t xml:space="preserve">To upload, go to the specific folder you want to upload the file into and click on </w:t>
      </w:r>
      <w:r w:rsidRPr="00FA1D1D">
        <w:rPr>
          <w:b/>
          <w:i/>
        </w:rPr>
        <w:t>Upload</w:t>
      </w:r>
      <w:r>
        <w:t xml:space="preserve">. Select </w:t>
      </w:r>
      <w:r w:rsidRPr="00FA1D1D">
        <w:rPr>
          <w:b/>
          <w:i/>
        </w:rPr>
        <w:t>Add Files</w:t>
      </w:r>
      <w:r>
        <w:t xml:space="preserve"> and select your dataset or JAR file on your PC.</w:t>
      </w:r>
    </w:p>
    <w:p w:rsidR="00556720" w:rsidRDefault="00556720" w:rsidP="008356AE">
      <w:pPr>
        <w:keepNext/>
        <w:spacing w:line="276" w:lineRule="auto"/>
        <w:ind w:left="360"/>
        <w:jc w:val="center"/>
      </w:pPr>
      <w:r>
        <w:rPr>
          <w:noProof/>
          <w:lang w:val="en-IN" w:eastAsia="en-IN"/>
        </w:rPr>
        <w:drawing>
          <wp:inline distT="0" distB="0" distL="0" distR="0" wp14:anchorId="459CB194" wp14:editId="27555F8C">
            <wp:extent cx="4574474"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 bucket create 1.PNG"/>
                    <pic:cNvPicPr/>
                  </pic:nvPicPr>
                  <pic:blipFill>
                    <a:blip r:embed="rId17">
                      <a:extLst>
                        <a:ext uri="{28A0092B-C50C-407E-A947-70E740481C1C}">
                          <a14:useLocalDpi xmlns:a14="http://schemas.microsoft.com/office/drawing/2010/main" val="0"/>
                        </a:ext>
                      </a:extLst>
                    </a:blip>
                    <a:stretch>
                      <a:fillRect/>
                    </a:stretch>
                  </pic:blipFill>
                  <pic:spPr>
                    <a:xfrm>
                      <a:off x="0" y="0"/>
                      <a:ext cx="4630086" cy="2483469"/>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7</w:t>
        </w:r>
      </w:fldSimple>
      <w:r>
        <w:t xml:space="preserve"> Upload option in S3</w:t>
      </w:r>
    </w:p>
    <w:p w:rsidR="00556720" w:rsidRDefault="00556720" w:rsidP="008356AE">
      <w:pPr>
        <w:keepNext/>
        <w:spacing w:line="276" w:lineRule="auto"/>
        <w:ind w:left="360"/>
        <w:jc w:val="center"/>
      </w:pPr>
      <w:r>
        <w:rPr>
          <w:noProof/>
          <w:lang w:val="en-IN" w:eastAsia="en-IN"/>
        </w:rPr>
        <w:drawing>
          <wp:inline distT="0" distB="0" distL="0" distR="0" wp14:anchorId="113F3D1A" wp14:editId="4217CD9C">
            <wp:extent cx="3483712" cy="3317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3 bucket create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6205" cy="3338658"/>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8</w:t>
        </w:r>
      </w:fldSimple>
      <w:r>
        <w:t xml:space="preserve"> Upload screen in S3</w:t>
      </w:r>
    </w:p>
    <w:p w:rsidR="00556720" w:rsidRDefault="00556720" w:rsidP="008356AE">
      <w:pPr>
        <w:pStyle w:val="ListParagraph"/>
        <w:numPr>
          <w:ilvl w:val="0"/>
          <w:numId w:val="19"/>
        </w:numPr>
        <w:spacing w:after="160" w:line="276" w:lineRule="auto"/>
        <w:jc w:val="both"/>
      </w:pPr>
      <w:r>
        <w:t xml:space="preserve">Click on </w:t>
      </w:r>
      <w:r>
        <w:rPr>
          <w:b/>
          <w:i/>
        </w:rPr>
        <w:t xml:space="preserve">Upload. </w:t>
      </w:r>
      <w:r>
        <w:t>Wait for your file to upload. Find the uploaded file in the folder once the upload is successful.</w:t>
      </w:r>
    </w:p>
    <w:p w:rsidR="00206D20" w:rsidRDefault="00206D20" w:rsidP="008356AE">
      <w:pPr>
        <w:pStyle w:val="ListParagraph"/>
        <w:numPr>
          <w:ilvl w:val="0"/>
          <w:numId w:val="19"/>
        </w:numPr>
        <w:spacing w:after="160" w:line="276" w:lineRule="auto"/>
        <w:jc w:val="both"/>
      </w:pPr>
      <w:r>
        <w:t>The input file, job file and the location for the output files are successfully created.</w:t>
      </w:r>
    </w:p>
    <w:p w:rsidR="00556720" w:rsidRDefault="00556720" w:rsidP="008356AE">
      <w:pPr>
        <w:pStyle w:val="ListParagraph"/>
        <w:spacing w:after="160" w:line="276" w:lineRule="auto"/>
        <w:jc w:val="both"/>
      </w:pPr>
    </w:p>
    <w:p w:rsidR="00556720" w:rsidRDefault="00556720" w:rsidP="008356AE">
      <w:pPr>
        <w:pStyle w:val="Heading2"/>
        <w:spacing w:line="276" w:lineRule="auto"/>
        <w:jc w:val="both"/>
      </w:pPr>
      <w:r>
        <w:lastRenderedPageBreak/>
        <w:t>3.</w:t>
      </w:r>
      <w:r w:rsidRPr="00556720">
        <w:t xml:space="preserve"> </w:t>
      </w:r>
      <w:r w:rsidRPr="007D741C">
        <w:t>Build</w:t>
      </w:r>
      <w:r>
        <w:t>ing</w:t>
      </w:r>
      <w:r w:rsidRPr="007D741C">
        <w:t xml:space="preserve"> a distributed data processing system in the cloud</w:t>
      </w:r>
    </w:p>
    <w:p w:rsidR="00556720" w:rsidRDefault="00556720" w:rsidP="008356AE">
      <w:pPr>
        <w:spacing w:line="276" w:lineRule="auto"/>
        <w:ind w:firstLine="0"/>
        <w:jc w:val="both"/>
      </w:pPr>
      <w:r>
        <w:t xml:space="preserve">3.1 To </w:t>
      </w:r>
      <w:r w:rsidR="001E1989">
        <w:t>analyze</w:t>
      </w:r>
      <w:r>
        <w:t xml:space="preserve"> data, we used Elastic Map Reduce on Amazon Web Service. Amazon EMR uses Apache Hadoop, a Java-based programming framework, to distribute data and processing across a resizable cluster of Amazon EC2 instances. Amazon EMR can process unstructured data and is typically used for processing Big Data quickly and cost-effectively. </w:t>
      </w:r>
    </w:p>
    <w:p w:rsidR="008356AE" w:rsidRDefault="008356AE" w:rsidP="008356AE">
      <w:pPr>
        <w:spacing w:line="276" w:lineRule="auto"/>
        <w:ind w:firstLine="0"/>
        <w:jc w:val="both"/>
      </w:pPr>
    </w:p>
    <w:p w:rsidR="00556720" w:rsidRDefault="00556720" w:rsidP="008356AE">
      <w:pPr>
        <w:spacing w:line="276" w:lineRule="auto"/>
        <w:ind w:firstLine="0"/>
        <w:jc w:val="both"/>
      </w:pPr>
      <w:r>
        <w:t xml:space="preserve">We chose Amazon EMR because of the following </w:t>
      </w:r>
      <w:r w:rsidRPr="008356AE">
        <w:rPr>
          <w:b/>
        </w:rPr>
        <w:t>reasons</w:t>
      </w:r>
      <w:r>
        <w:t>:</w:t>
      </w:r>
    </w:p>
    <w:p w:rsidR="00556720" w:rsidRDefault="00556720" w:rsidP="008356AE">
      <w:pPr>
        <w:pStyle w:val="ListParagraph"/>
        <w:numPr>
          <w:ilvl w:val="0"/>
          <w:numId w:val="19"/>
        </w:numPr>
        <w:spacing w:after="160" w:line="276" w:lineRule="auto"/>
        <w:jc w:val="both"/>
      </w:pPr>
      <w:r>
        <w:t xml:space="preserve">Auto-scaling Cluster – EMR segregates slave nodes into Master Nodes and Core Nodes. The Master Node acts both </w:t>
      </w:r>
      <w:r w:rsidR="00206D20">
        <w:t xml:space="preserve">as </w:t>
      </w:r>
      <w:r>
        <w:t>data node and worker node and the Core Node only acts as worker node. This type of segregation allows the users to remove task nodes (Scale-in) without losing HDFS data and making usage cost-effective.</w:t>
      </w:r>
    </w:p>
    <w:p w:rsidR="00556720" w:rsidRDefault="00556720" w:rsidP="008356AE">
      <w:pPr>
        <w:pStyle w:val="ListParagraph"/>
        <w:numPr>
          <w:ilvl w:val="0"/>
          <w:numId w:val="19"/>
        </w:numPr>
        <w:spacing w:after="160" w:line="276" w:lineRule="auto"/>
        <w:jc w:val="both"/>
      </w:pPr>
      <w:r>
        <w:t>The Cluster can be automatically terminated after successful completion of the jobs to improve utilization and reduce costs. EMR clusters can be terminated but not shut down.</w:t>
      </w:r>
    </w:p>
    <w:p w:rsidR="00556720" w:rsidRDefault="00556720" w:rsidP="008356AE">
      <w:pPr>
        <w:pStyle w:val="ListParagraph"/>
        <w:numPr>
          <w:ilvl w:val="0"/>
          <w:numId w:val="19"/>
        </w:numPr>
        <w:spacing w:after="160" w:line="276" w:lineRule="auto"/>
        <w:jc w:val="both"/>
      </w:pPr>
      <w:r>
        <w:t xml:space="preserve">AWS EMR monitors the slave nodes continuously and replaces unhealthy nodes with new ones. </w:t>
      </w:r>
    </w:p>
    <w:p w:rsidR="00556720" w:rsidRDefault="00556720" w:rsidP="008356AE">
      <w:pPr>
        <w:pStyle w:val="ListParagraph"/>
        <w:numPr>
          <w:ilvl w:val="0"/>
          <w:numId w:val="19"/>
        </w:numPr>
        <w:spacing w:after="160" w:line="276" w:lineRule="auto"/>
        <w:jc w:val="both"/>
      </w:pPr>
      <w:r>
        <w:t>EMR is available on AWS as Software as a Service</w:t>
      </w:r>
      <w:r w:rsidR="00206D20">
        <w:t>(SaaS)</w:t>
      </w:r>
      <w:r>
        <w:t>.</w:t>
      </w:r>
    </w:p>
    <w:p w:rsidR="00556720" w:rsidRDefault="00556720" w:rsidP="008356AE">
      <w:pPr>
        <w:spacing w:line="276" w:lineRule="auto"/>
        <w:ind w:left="360"/>
        <w:jc w:val="both"/>
      </w:pPr>
    </w:p>
    <w:p w:rsidR="00776349" w:rsidRDefault="00556720" w:rsidP="00776349">
      <w:pPr>
        <w:spacing w:line="276" w:lineRule="auto"/>
        <w:ind w:firstLine="0"/>
        <w:jc w:val="both"/>
      </w:pPr>
      <w:r>
        <w:t xml:space="preserve">3.2 </w:t>
      </w:r>
      <w:r w:rsidR="00776349">
        <w:t>Amazon EMR is a paid service and does not qualify for the free tier. But students and trainers can request for an Educate account which provides them with a credit of 100$. This credit would be sufficient to deploy an academic project on EMR and learn about using the service.</w:t>
      </w:r>
    </w:p>
    <w:p w:rsidR="00776349" w:rsidRDefault="00776349" w:rsidP="00776349">
      <w:pPr>
        <w:pStyle w:val="ListParagraph"/>
        <w:numPr>
          <w:ilvl w:val="0"/>
          <w:numId w:val="40"/>
        </w:numPr>
        <w:spacing w:line="276" w:lineRule="auto"/>
        <w:jc w:val="both"/>
      </w:pPr>
      <w:proofErr w:type="spellStart"/>
      <w:r>
        <w:t>Goto</w:t>
      </w:r>
      <w:proofErr w:type="spellEnd"/>
      <w:r>
        <w:t xml:space="preserve"> the </w:t>
      </w:r>
      <w:proofErr w:type="gramStart"/>
      <w:r>
        <w:t>link :</w:t>
      </w:r>
      <w:proofErr w:type="gramEnd"/>
      <w:r>
        <w:t xml:space="preserve"> </w:t>
      </w:r>
      <w:hyperlink r:id="rId19" w:history="1">
        <w:r w:rsidRPr="00046F5F">
          <w:rPr>
            <w:rStyle w:val="Hyperlink"/>
          </w:rPr>
          <w:t>https://aws.amazon.com/education/awseducate/</w:t>
        </w:r>
      </w:hyperlink>
    </w:p>
    <w:p w:rsidR="00776349" w:rsidRDefault="00776349" w:rsidP="00776349">
      <w:pPr>
        <w:pStyle w:val="ListParagraph"/>
        <w:numPr>
          <w:ilvl w:val="0"/>
          <w:numId w:val="40"/>
        </w:numPr>
        <w:spacing w:line="276" w:lineRule="auto"/>
        <w:jc w:val="both"/>
      </w:pPr>
      <w:r>
        <w:t>Click on “Join AWS Educate Today” button.</w:t>
      </w:r>
    </w:p>
    <w:p w:rsidR="00776349" w:rsidRDefault="00776349" w:rsidP="00776349">
      <w:pPr>
        <w:pStyle w:val="ListParagraph"/>
        <w:numPr>
          <w:ilvl w:val="0"/>
          <w:numId w:val="40"/>
        </w:numPr>
        <w:spacing w:line="276" w:lineRule="auto"/>
        <w:jc w:val="both"/>
      </w:pPr>
      <w:r>
        <w:t>Click on student which will take you to a web form that requires the details of the student.</w:t>
      </w:r>
    </w:p>
    <w:p w:rsidR="009F0394" w:rsidRDefault="009F0394" w:rsidP="00776349">
      <w:pPr>
        <w:pStyle w:val="ListParagraph"/>
        <w:numPr>
          <w:ilvl w:val="0"/>
          <w:numId w:val="40"/>
        </w:numPr>
        <w:spacing w:line="276" w:lineRule="auto"/>
        <w:jc w:val="both"/>
      </w:pPr>
      <w:r>
        <w:t>We are required to use the university email id while registering.</w:t>
      </w:r>
    </w:p>
    <w:p w:rsidR="00776349" w:rsidRDefault="00776349" w:rsidP="00776349">
      <w:pPr>
        <w:pStyle w:val="ListParagraph"/>
        <w:numPr>
          <w:ilvl w:val="0"/>
          <w:numId w:val="40"/>
        </w:numPr>
        <w:spacing w:line="276" w:lineRule="auto"/>
        <w:jc w:val="both"/>
      </w:pPr>
      <w:r>
        <w:t>Click on submit. The request is submitted and will be reviewed by the AWS team.</w:t>
      </w:r>
    </w:p>
    <w:p w:rsidR="00776349" w:rsidRDefault="00776349" w:rsidP="00776349">
      <w:pPr>
        <w:pStyle w:val="ListParagraph"/>
        <w:numPr>
          <w:ilvl w:val="0"/>
          <w:numId w:val="40"/>
        </w:numPr>
        <w:spacing w:line="276" w:lineRule="auto"/>
        <w:jc w:val="both"/>
      </w:pPr>
      <w:r>
        <w:t xml:space="preserve">On successful approval, an email mentioning the details of the </w:t>
      </w:r>
      <w:r w:rsidR="009F0394">
        <w:t>educate account along with the 100$ credits coupon will be sent to the university id.</w:t>
      </w:r>
    </w:p>
    <w:p w:rsidR="009F0394" w:rsidRDefault="009F0394" w:rsidP="009F0394">
      <w:pPr>
        <w:pStyle w:val="ListParagraph"/>
        <w:spacing w:line="276" w:lineRule="auto"/>
        <w:ind w:left="360"/>
        <w:jc w:val="both"/>
      </w:pPr>
      <w:bookmarkStart w:id="0" w:name="_GoBack"/>
      <w:bookmarkEnd w:id="0"/>
    </w:p>
    <w:p w:rsidR="00556720" w:rsidRDefault="00776349" w:rsidP="00776349">
      <w:pPr>
        <w:spacing w:line="276" w:lineRule="auto"/>
        <w:ind w:firstLine="0"/>
        <w:jc w:val="both"/>
      </w:pPr>
      <w:r>
        <w:t xml:space="preserve">3.3 </w:t>
      </w:r>
      <w:r w:rsidR="00556720">
        <w:t>Steps to setup Amazon EMR:</w:t>
      </w:r>
    </w:p>
    <w:p w:rsidR="00556720" w:rsidRDefault="00556720" w:rsidP="008356AE">
      <w:pPr>
        <w:pStyle w:val="ListParagraph"/>
        <w:numPr>
          <w:ilvl w:val="0"/>
          <w:numId w:val="17"/>
        </w:numPr>
        <w:spacing w:after="160" w:line="276" w:lineRule="auto"/>
        <w:jc w:val="both"/>
      </w:pPr>
      <w:r>
        <w:t>Go to aws.amazon.com and log into your account</w:t>
      </w:r>
    </w:p>
    <w:p w:rsidR="00556720" w:rsidRDefault="00556720" w:rsidP="008356AE">
      <w:pPr>
        <w:pStyle w:val="ListParagraph"/>
        <w:numPr>
          <w:ilvl w:val="0"/>
          <w:numId w:val="17"/>
        </w:numPr>
        <w:spacing w:after="160" w:line="276" w:lineRule="auto"/>
        <w:jc w:val="both"/>
      </w:pPr>
      <w:r>
        <w:t xml:space="preserve">In the </w:t>
      </w:r>
      <w:r w:rsidRPr="00CD60C5">
        <w:rPr>
          <w:b/>
          <w:i/>
        </w:rPr>
        <w:t>Services</w:t>
      </w:r>
      <w:r>
        <w:t xml:space="preserve"> tab, click on </w:t>
      </w:r>
      <w:r w:rsidRPr="00363019">
        <w:rPr>
          <w:i/>
        </w:rPr>
        <w:t>EMR</w:t>
      </w:r>
      <w:r>
        <w:t xml:space="preserve"> available under Analytics menu.</w:t>
      </w:r>
    </w:p>
    <w:p w:rsidR="00556720" w:rsidRDefault="00556720" w:rsidP="008356AE">
      <w:pPr>
        <w:pStyle w:val="ListParagraph"/>
        <w:numPr>
          <w:ilvl w:val="0"/>
          <w:numId w:val="17"/>
        </w:numPr>
        <w:spacing w:after="160" w:line="276" w:lineRule="auto"/>
        <w:jc w:val="both"/>
      </w:pPr>
      <w:r>
        <w:t xml:space="preserve">In the Clusters tab, click on </w:t>
      </w:r>
      <w:r>
        <w:rPr>
          <w:b/>
          <w:i/>
        </w:rPr>
        <w:t>Create Cluster</w:t>
      </w:r>
      <w:r>
        <w:t>.</w:t>
      </w:r>
    </w:p>
    <w:p w:rsidR="00556720" w:rsidRDefault="00556720" w:rsidP="008356AE">
      <w:pPr>
        <w:keepNext/>
        <w:spacing w:line="276" w:lineRule="auto"/>
        <w:ind w:left="360"/>
        <w:jc w:val="center"/>
      </w:pPr>
      <w:r>
        <w:rPr>
          <w:noProof/>
          <w:lang w:val="en-IN" w:eastAsia="en-IN"/>
        </w:rPr>
        <w:lastRenderedPageBreak/>
        <w:drawing>
          <wp:inline distT="0" distB="0" distL="0" distR="0" wp14:anchorId="7DF5C93E" wp14:editId="59363D98">
            <wp:extent cx="5486400" cy="269759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R 1.PNG"/>
                    <pic:cNvPicPr/>
                  </pic:nvPicPr>
                  <pic:blipFill>
                    <a:blip r:embed="rId20">
                      <a:extLst>
                        <a:ext uri="{28A0092B-C50C-407E-A947-70E740481C1C}">
                          <a14:useLocalDpi xmlns:a14="http://schemas.microsoft.com/office/drawing/2010/main" val="0"/>
                        </a:ext>
                      </a:extLst>
                    </a:blip>
                    <a:stretch>
                      <a:fillRect/>
                    </a:stretch>
                  </pic:blipFill>
                  <pic:spPr>
                    <a:xfrm>
                      <a:off x="0" y="0"/>
                      <a:ext cx="5492567" cy="2700626"/>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9</w:t>
        </w:r>
      </w:fldSimple>
      <w:r>
        <w:t xml:space="preserve"> EMR Clusters Tab</w:t>
      </w:r>
    </w:p>
    <w:p w:rsidR="00D86A44" w:rsidRPr="00D86A44" w:rsidRDefault="00D86A44" w:rsidP="00D86A44"/>
    <w:p w:rsidR="00556720" w:rsidRDefault="00556720" w:rsidP="008356AE">
      <w:pPr>
        <w:pStyle w:val="ListParagraph"/>
        <w:numPr>
          <w:ilvl w:val="0"/>
          <w:numId w:val="20"/>
        </w:numPr>
        <w:spacing w:after="160" w:line="276" w:lineRule="auto"/>
      </w:pPr>
      <w:r>
        <w:t xml:space="preserve">Name the cluster. </w:t>
      </w:r>
    </w:p>
    <w:p w:rsidR="00556720" w:rsidRDefault="00556720" w:rsidP="008356AE">
      <w:pPr>
        <w:pStyle w:val="ListParagraph"/>
        <w:numPr>
          <w:ilvl w:val="0"/>
          <w:numId w:val="20"/>
        </w:numPr>
        <w:spacing w:after="160" w:line="276" w:lineRule="auto"/>
      </w:pPr>
      <w:r>
        <w:t>Check the option Logging (checked by default).</w:t>
      </w:r>
    </w:p>
    <w:p w:rsidR="00556720" w:rsidRDefault="00556720" w:rsidP="008356AE">
      <w:pPr>
        <w:pStyle w:val="ListParagraph"/>
        <w:numPr>
          <w:ilvl w:val="0"/>
          <w:numId w:val="20"/>
        </w:numPr>
        <w:spacing w:after="160" w:line="276" w:lineRule="auto"/>
      </w:pPr>
      <w:r>
        <w:t>In the S3 Folder option in General Configuration give the path of Logs folder in your S3 bucket.</w:t>
      </w:r>
    </w:p>
    <w:p w:rsidR="00556720" w:rsidRDefault="00556720" w:rsidP="008356AE">
      <w:pPr>
        <w:keepNext/>
        <w:spacing w:line="276" w:lineRule="auto"/>
        <w:ind w:left="360"/>
        <w:jc w:val="center"/>
      </w:pPr>
      <w:r>
        <w:rPr>
          <w:noProof/>
          <w:lang w:val="en-IN" w:eastAsia="en-IN"/>
        </w:rPr>
        <w:drawing>
          <wp:inline distT="0" distB="0" distL="0" distR="0" wp14:anchorId="10E5C39E" wp14:editId="598E3E3E">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0555"/>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10</w:t>
        </w:r>
      </w:fldSimple>
      <w:r>
        <w:t xml:space="preserve"> Creating EMR Cluster</w:t>
      </w:r>
    </w:p>
    <w:p w:rsidR="00556720" w:rsidRDefault="00556720" w:rsidP="008356AE">
      <w:pPr>
        <w:pStyle w:val="ListParagraph"/>
        <w:numPr>
          <w:ilvl w:val="0"/>
          <w:numId w:val="21"/>
        </w:numPr>
        <w:spacing w:after="160" w:line="276" w:lineRule="auto"/>
      </w:pPr>
      <w:r>
        <w:t xml:space="preserve">Select </w:t>
      </w:r>
      <w:r>
        <w:rPr>
          <w:b/>
          <w:i/>
        </w:rPr>
        <w:t>Step Execution</w:t>
      </w:r>
      <w:r>
        <w:t xml:space="preserve"> as Launch Mode.</w:t>
      </w:r>
    </w:p>
    <w:p w:rsidR="00556720" w:rsidRDefault="00556720" w:rsidP="008356AE">
      <w:pPr>
        <w:pStyle w:val="ListParagraph"/>
        <w:numPr>
          <w:ilvl w:val="0"/>
          <w:numId w:val="21"/>
        </w:numPr>
        <w:spacing w:after="160" w:line="276" w:lineRule="auto"/>
      </w:pPr>
      <w:r>
        <w:lastRenderedPageBreak/>
        <w:t xml:space="preserve">Select </w:t>
      </w:r>
      <w:r>
        <w:rPr>
          <w:b/>
          <w:i/>
        </w:rPr>
        <w:t xml:space="preserve">Custom JAR </w:t>
      </w:r>
      <w:r>
        <w:t xml:space="preserve">in </w:t>
      </w:r>
      <w:r>
        <w:rPr>
          <w:b/>
          <w:i/>
        </w:rPr>
        <w:t xml:space="preserve">Step Type </w:t>
      </w:r>
      <w:r>
        <w:t>dropdown options.</w:t>
      </w:r>
    </w:p>
    <w:p w:rsidR="00556720" w:rsidRDefault="00556720" w:rsidP="008356AE">
      <w:pPr>
        <w:keepNext/>
        <w:spacing w:line="276" w:lineRule="auto"/>
        <w:jc w:val="center"/>
      </w:pPr>
      <w:r>
        <w:rPr>
          <w:noProof/>
          <w:lang w:val="en-IN" w:eastAsia="en-IN"/>
        </w:rPr>
        <w:drawing>
          <wp:inline distT="0" distB="0" distL="0" distR="0" wp14:anchorId="40F6B30E" wp14:editId="533FF474">
            <wp:extent cx="4815840" cy="1607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PNG"/>
                    <pic:cNvPicPr/>
                  </pic:nvPicPr>
                  <pic:blipFill rotWithShape="1">
                    <a:blip r:embed="rId22" cstate="print">
                      <a:extLst>
                        <a:ext uri="{28A0092B-C50C-407E-A947-70E740481C1C}">
                          <a14:useLocalDpi xmlns:a14="http://schemas.microsoft.com/office/drawing/2010/main" val="0"/>
                        </a:ext>
                      </a:extLst>
                    </a:blip>
                    <a:srcRect l="-1" r="-21" b="24441"/>
                    <a:stretch/>
                  </pic:blipFill>
                  <pic:spPr bwMode="auto">
                    <a:xfrm>
                      <a:off x="0" y="0"/>
                      <a:ext cx="4846074" cy="1617416"/>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11</w:t>
        </w:r>
      </w:fldSimple>
      <w:r>
        <w:t xml:space="preserve"> Add Step in EMR</w:t>
      </w:r>
    </w:p>
    <w:p w:rsidR="00556720" w:rsidRDefault="00556720" w:rsidP="008356AE">
      <w:pPr>
        <w:pStyle w:val="ListParagraph"/>
        <w:numPr>
          <w:ilvl w:val="0"/>
          <w:numId w:val="22"/>
        </w:numPr>
        <w:spacing w:after="160" w:line="276" w:lineRule="auto"/>
      </w:pPr>
      <w:r>
        <w:t xml:space="preserve">Click on </w:t>
      </w:r>
      <w:r>
        <w:rPr>
          <w:b/>
          <w:i/>
        </w:rPr>
        <w:t>Configure</w:t>
      </w:r>
      <w:r>
        <w:rPr>
          <w:i/>
        </w:rPr>
        <w:t xml:space="preserve"> </w:t>
      </w:r>
      <w:r>
        <w:t>beside Step Type to configure the Custom JAR.</w:t>
      </w:r>
    </w:p>
    <w:p w:rsidR="00556720" w:rsidRDefault="00556720" w:rsidP="008356AE">
      <w:pPr>
        <w:keepNext/>
        <w:spacing w:line="276" w:lineRule="auto"/>
        <w:ind w:left="360"/>
        <w:jc w:val="center"/>
      </w:pPr>
      <w:r>
        <w:rPr>
          <w:noProof/>
          <w:lang w:val="en-IN" w:eastAsia="en-IN"/>
        </w:rPr>
        <w:drawing>
          <wp:inline distT="0" distB="0" distL="0" distR="0" wp14:anchorId="5791F436" wp14:editId="15528EF1">
            <wp:extent cx="594360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3640"/>
                    </a:xfrm>
                    <a:prstGeom prst="rect">
                      <a:avLst/>
                    </a:prstGeom>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12</w:t>
        </w:r>
      </w:fldSimple>
      <w:r>
        <w:t xml:space="preserve"> Configure JAR in EMR</w:t>
      </w:r>
    </w:p>
    <w:p w:rsidR="00556720" w:rsidRDefault="00556720" w:rsidP="008356AE">
      <w:pPr>
        <w:pStyle w:val="ListParagraph"/>
        <w:numPr>
          <w:ilvl w:val="0"/>
          <w:numId w:val="22"/>
        </w:numPr>
        <w:spacing w:after="160" w:line="276" w:lineRule="auto"/>
        <w:jc w:val="both"/>
      </w:pPr>
      <w:r>
        <w:t>Name the Step and select the location of the JAR File in the S3 bucket.</w:t>
      </w:r>
    </w:p>
    <w:p w:rsidR="00556720" w:rsidRDefault="00556720" w:rsidP="008356AE">
      <w:pPr>
        <w:pStyle w:val="ListParagraph"/>
        <w:numPr>
          <w:ilvl w:val="0"/>
          <w:numId w:val="22"/>
        </w:numPr>
        <w:spacing w:after="160" w:line="276" w:lineRule="auto"/>
        <w:jc w:val="both"/>
      </w:pPr>
      <w:r>
        <w:t>Write the arguments for the Custom JAR in this order:</w:t>
      </w:r>
    </w:p>
    <w:p w:rsidR="00556720" w:rsidRDefault="00556720" w:rsidP="008356AE">
      <w:pPr>
        <w:pStyle w:val="ListParagraph"/>
        <w:numPr>
          <w:ilvl w:val="1"/>
          <w:numId w:val="22"/>
        </w:numPr>
        <w:spacing w:after="160" w:line="276" w:lineRule="auto"/>
        <w:jc w:val="both"/>
      </w:pPr>
      <w:r>
        <w:t>Name of the class (of Map Reduce program; must contain main method)</w:t>
      </w:r>
    </w:p>
    <w:p w:rsidR="00556720" w:rsidRDefault="00556720" w:rsidP="008356AE">
      <w:pPr>
        <w:pStyle w:val="ListParagraph"/>
        <w:numPr>
          <w:ilvl w:val="1"/>
          <w:numId w:val="22"/>
        </w:numPr>
        <w:spacing w:after="160" w:line="276" w:lineRule="auto"/>
        <w:jc w:val="both"/>
      </w:pPr>
      <w:r>
        <w:t>Path of the input file in S3 bucket. Example: s3://bucketname/input/data.txt</w:t>
      </w:r>
    </w:p>
    <w:p w:rsidR="00556720" w:rsidRDefault="00556720" w:rsidP="008356AE">
      <w:pPr>
        <w:pStyle w:val="ListParagraph"/>
        <w:numPr>
          <w:ilvl w:val="1"/>
          <w:numId w:val="22"/>
        </w:numPr>
        <w:spacing w:after="160" w:line="276" w:lineRule="auto"/>
        <w:jc w:val="both"/>
      </w:pPr>
      <w:r>
        <w:t>Path to the output folder. Example: s3://bucketname/outputs/output1</w:t>
      </w:r>
    </w:p>
    <w:p w:rsidR="00556720" w:rsidRDefault="00556720" w:rsidP="008356AE">
      <w:pPr>
        <w:pStyle w:val="ListParagraph"/>
        <w:numPr>
          <w:ilvl w:val="0"/>
          <w:numId w:val="22"/>
        </w:numPr>
        <w:spacing w:after="160" w:line="276" w:lineRule="auto"/>
        <w:jc w:val="both"/>
      </w:pPr>
      <w:r>
        <w:t xml:space="preserve">Select </w:t>
      </w:r>
      <w:r>
        <w:rPr>
          <w:b/>
          <w:i/>
        </w:rPr>
        <w:t xml:space="preserve">Terminate Cluster </w:t>
      </w:r>
      <w:r>
        <w:t xml:space="preserve">option in </w:t>
      </w:r>
      <w:r w:rsidRPr="005D1063">
        <w:rPr>
          <w:b/>
          <w:i/>
        </w:rPr>
        <w:t>Action on failure</w:t>
      </w:r>
      <w:r>
        <w:t xml:space="preserve"> dropdown to terminate the cluster immediately if failure occurs during computation.</w:t>
      </w:r>
    </w:p>
    <w:p w:rsidR="00556720" w:rsidRDefault="00556720" w:rsidP="008356AE">
      <w:pPr>
        <w:pStyle w:val="ListParagraph"/>
        <w:numPr>
          <w:ilvl w:val="0"/>
          <w:numId w:val="22"/>
        </w:numPr>
        <w:spacing w:after="160" w:line="276" w:lineRule="auto"/>
        <w:jc w:val="both"/>
      </w:pPr>
      <w:r>
        <w:t xml:space="preserve">Click on </w:t>
      </w:r>
      <w:r>
        <w:rPr>
          <w:b/>
          <w:i/>
        </w:rPr>
        <w:t>Add</w:t>
      </w:r>
      <w:r>
        <w:t>. EMR lets us add multiple steps.</w:t>
      </w:r>
    </w:p>
    <w:p w:rsidR="00556720" w:rsidRDefault="00556720" w:rsidP="008356AE">
      <w:pPr>
        <w:pStyle w:val="ListParagraph"/>
        <w:numPr>
          <w:ilvl w:val="0"/>
          <w:numId w:val="22"/>
        </w:numPr>
        <w:spacing w:after="160" w:line="276" w:lineRule="auto"/>
        <w:jc w:val="both"/>
      </w:pPr>
      <w:r>
        <w:t>In our project, we added 5 Steps, each with a different class</w:t>
      </w:r>
    </w:p>
    <w:p w:rsidR="00556720" w:rsidRDefault="00556720" w:rsidP="008356AE">
      <w:pPr>
        <w:keepNext/>
        <w:spacing w:line="276" w:lineRule="auto"/>
        <w:jc w:val="center"/>
      </w:pPr>
      <w:r>
        <w:rPr>
          <w:noProof/>
          <w:lang w:val="en-IN" w:eastAsia="en-IN"/>
        </w:rPr>
        <w:lastRenderedPageBreak/>
        <w:drawing>
          <wp:inline distT="0" distB="0" distL="0" distR="0" wp14:anchorId="1B42666E" wp14:editId="5D604A3F">
            <wp:extent cx="4953000" cy="23774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39" t="4321" r="4473" b="-1825"/>
                    <a:stretch/>
                  </pic:blipFill>
                  <pic:spPr bwMode="auto">
                    <a:xfrm>
                      <a:off x="0" y="0"/>
                      <a:ext cx="5030337" cy="2414538"/>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13</w:t>
        </w:r>
      </w:fldSimple>
      <w:r>
        <w:t xml:space="preserve"> Multiple Steps</w:t>
      </w:r>
    </w:p>
    <w:p w:rsidR="00556720" w:rsidRDefault="00556720" w:rsidP="008356AE">
      <w:pPr>
        <w:pStyle w:val="ListParagraph"/>
        <w:numPr>
          <w:ilvl w:val="0"/>
          <w:numId w:val="22"/>
        </w:numPr>
        <w:spacing w:after="160" w:line="276" w:lineRule="auto"/>
        <w:jc w:val="both"/>
      </w:pPr>
      <w:r>
        <w:t xml:space="preserve">Select appropriate Software and Hardware Configurations. We used the default configurations as they suited our requirement. </w:t>
      </w:r>
    </w:p>
    <w:p w:rsidR="00556720" w:rsidRDefault="00556720" w:rsidP="008356AE">
      <w:pPr>
        <w:pStyle w:val="ListParagraph"/>
        <w:numPr>
          <w:ilvl w:val="1"/>
          <w:numId w:val="22"/>
        </w:numPr>
        <w:spacing w:after="160" w:line="276" w:lineRule="auto"/>
        <w:jc w:val="both"/>
      </w:pPr>
      <w:r>
        <w:t>Release: emr-5.9.0</w:t>
      </w:r>
    </w:p>
    <w:p w:rsidR="00556720" w:rsidRDefault="00556720" w:rsidP="008356AE">
      <w:pPr>
        <w:pStyle w:val="ListParagraph"/>
        <w:numPr>
          <w:ilvl w:val="1"/>
          <w:numId w:val="22"/>
        </w:numPr>
        <w:spacing w:after="160" w:line="276" w:lineRule="auto"/>
        <w:jc w:val="both"/>
      </w:pPr>
      <w:r>
        <w:t>Applications: Hadoop 2.7.3</w:t>
      </w:r>
    </w:p>
    <w:p w:rsidR="00556720" w:rsidRDefault="00556720" w:rsidP="008356AE">
      <w:pPr>
        <w:pStyle w:val="ListParagraph"/>
        <w:numPr>
          <w:ilvl w:val="1"/>
          <w:numId w:val="22"/>
        </w:numPr>
        <w:spacing w:after="160" w:line="276" w:lineRule="auto"/>
        <w:jc w:val="both"/>
      </w:pPr>
      <w:r>
        <w:t>Instance Type: m</w:t>
      </w:r>
      <w:proofErr w:type="gramStart"/>
      <w:r>
        <w:t>3.xlarge</w:t>
      </w:r>
      <w:proofErr w:type="gramEnd"/>
    </w:p>
    <w:p w:rsidR="00556720" w:rsidRDefault="00556720" w:rsidP="008356AE">
      <w:pPr>
        <w:pStyle w:val="ListParagraph"/>
        <w:numPr>
          <w:ilvl w:val="1"/>
          <w:numId w:val="22"/>
        </w:numPr>
        <w:spacing w:after="160" w:line="276" w:lineRule="auto"/>
        <w:jc w:val="both"/>
      </w:pPr>
      <w:r>
        <w:t>Number of instances: 3 (1 master node and 2 core nodes)</w:t>
      </w:r>
    </w:p>
    <w:p w:rsidR="00556720" w:rsidRDefault="00556720" w:rsidP="008356AE">
      <w:pPr>
        <w:pStyle w:val="ListParagraph"/>
        <w:numPr>
          <w:ilvl w:val="0"/>
          <w:numId w:val="22"/>
        </w:numPr>
        <w:spacing w:after="160" w:line="276" w:lineRule="auto"/>
      </w:pPr>
      <w:r>
        <w:t xml:space="preserve">In the Security and access section, Select </w:t>
      </w:r>
      <w:r w:rsidRPr="00462457">
        <w:rPr>
          <w:b/>
          <w:i/>
        </w:rPr>
        <w:t>Default</w:t>
      </w:r>
      <w:r>
        <w:t xml:space="preserve"> option for Permissions. We can add Custom EMR role and EC2 instance profile if we plan to use custom roles tailored to the cluster. By default, </w:t>
      </w:r>
      <w:proofErr w:type="spellStart"/>
      <w:r>
        <w:t>EMR_DefaultRole</w:t>
      </w:r>
      <w:proofErr w:type="spellEnd"/>
      <w:r>
        <w:t xml:space="preserve"> and EMR_EC2_DefaultRole are set to EMR role and EC2 instance role respectively.</w:t>
      </w:r>
    </w:p>
    <w:p w:rsidR="00556720" w:rsidRDefault="00556720" w:rsidP="008356AE">
      <w:pPr>
        <w:pStyle w:val="ListParagraph"/>
        <w:numPr>
          <w:ilvl w:val="0"/>
          <w:numId w:val="22"/>
        </w:numPr>
        <w:spacing w:after="160" w:line="276" w:lineRule="auto"/>
      </w:pPr>
      <w:r>
        <w:t xml:space="preserve">Click on </w:t>
      </w:r>
      <w:r>
        <w:rPr>
          <w:b/>
          <w:i/>
        </w:rPr>
        <w:t>Create Cluster</w:t>
      </w:r>
      <w:r>
        <w:t xml:space="preserve">. AWS will redirect you to the Cluster’s Console. </w:t>
      </w:r>
    </w:p>
    <w:p w:rsidR="00556720" w:rsidRDefault="00556720" w:rsidP="008356AE">
      <w:pPr>
        <w:keepNext/>
        <w:spacing w:line="276" w:lineRule="auto"/>
        <w:ind w:left="360"/>
        <w:jc w:val="center"/>
      </w:pPr>
      <w:r>
        <w:rPr>
          <w:noProof/>
          <w:lang w:val="en-IN" w:eastAsia="en-IN"/>
        </w:rPr>
        <w:lastRenderedPageBreak/>
        <w:drawing>
          <wp:inline distT="0" distB="0" distL="0" distR="0" wp14:anchorId="520D4D3E" wp14:editId="6359351D">
            <wp:extent cx="6324600" cy="314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47" t="1772" r="4742"/>
                    <a:stretch/>
                  </pic:blipFill>
                  <pic:spPr bwMode="auto">
                    <a:xfrm>
                      <a:off x="0" y="0"/>
                      <a:ext cx="6341746" cy="3157983"/>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14</w:t>
        </w:r>
      </w:fldSimple>
      <w:r>
        <w:t xml:space="preserve"> Cluster Console</w:t>
      </w:r>
    </w:p>
    <w:p w:rsidR="00556720" w:rsidRDefault="00556720" w:rsidP="008356AE">
      <w:pPr>
        <w:pStyle w:val="ListParagraph"/>
        <w:numPr>
          <w:ilvl w:val="0"/>
          <w:numId w:val="23"/>
        </w:numPr>
        <w:spacing w:after="160" w:line="276" w:lineRule="auto"/>
      </w:pPr>
      <w:r>
        <w:t>AWS shows the status of the Master Node and Core Nodes in the Summary tab of the cluster.</w:t>
      </w:r>
    </w:p>
    <w:p w:rsidR="00556720" w:rsidRDefault="00556720" w:rsidP="008356AE">
      <w:pPr>
        <w:pStyle w:val="ListParagraph"/>
        <w:numPr>
          <w:ilvl w:val="0"/>
          <w:numId w:val="23"/>
        </w:numPr>
        <w:spacing w:after="160" w:line="276" w:lineRule="auto"/>
      </w:pPr>
      <w:r>
        <w:t xml:space="preserve">The status of the Cluster is displayed beside the title of the cluster in the Cluster Tab. </w:t>
      </w:r>
    </w:p>
    <w:p w:rsidR="00556720" w:rsidRDefault="00556720" w:rsidP="008356AE">
      <w:pPr>
        <w:pStyle w:val="ListParagraph"/>
        <w:numPr>
          <w:ilvl w:val="0"/>
          <w:numId w:val="23"/>
        </w:numPr>
        <w:spacing w:after="160" w:line="276" w:lineRule="auto"/>
      </w:pPr>
      <w:r>
        <w:t>Once the Nodes are provisioned, the jobs are executed, i.e., the analysis begins.</w:t>
      </w:r>
    </w:p>
    <w:p w:rsidR="00297374" w:rsidRDefault="00297374" w:rsidP="008356AE">
      <w:pPr>
        <w:pStyle w:val="ListParagraph"/>
        <w:spacing w:after="160" w:line="276" w:lineRule="auto"/>
      </w:pPr>
    </w:p>
    <w:p w:rsidR="00556720" w:rsidRDefault="001E1989" w:rsidP="008356AE">
      <w:pPr>
        <w:keepNext/>
        <w:spacing w:line="276" w:lineRule="auto"/>
        <w:jc w:val="both"/>
      </w:pPr>
      <w:r>
        <w:rPr>
          <w:noProof/>
          <w:lang w:val="en-IN" w:eastAsia="en-IN"/>
        </w:rPr>
        <w:drawing>
          <wp:inline distT="0" distB="0" distL="0" distR="0" wp14:anchorId="33DFF393" wp14:editId="319021F3">
            <wp:extent cx="5943600" cy="24759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2530" b="12554"/>
                    <a:stretch/>
                  </pic:blipFill>
                  <pic:spPr bwMode="auto">
                    <a:xfrm>
                      <a:off x="0" y="0"/>
                      <a:ext cx="5943600" cy="2475953"/>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15</w:t>
        </w:r>
      </w:fldSimple>
      <w:r>
        <w:t xml:space="preserve"> Steps Tab of Cluster</w:t>
      </w:r>
    </w:p>
    <w:p w:rsidR="00556720" w:rsidRPr="00C34086" w:rsidRDefault="00556720" w:rsidP="008356AE">
      <w:pPr>
        <w:spacing w:line="276" w:lineRule="auto"/>
      </w:pPr>
    </w:p>
    <w:p w:rsidR="00556720" w:rsidRDefault="00556720" w:rsidP="008356AE">
      <w:pPr>
        <w:keepNext/>
        <w:spacing w:line="276" w:lineRule="auto"/>
        <w:jc w:val="center"/>
      </w:pPr>
      <w:r>
        <w:rPr>
          <w:noProof/>
          <w:lang w:val="en-IN" w:eastAsia="en-IN"/>
        </w:rPr>
        <w:lastRenderedPageBreak/>
        <w:drawing>
          <wp:inline distT="0" distB="0" distL="0" distR="0" wp14:anchorId="0B01C6D9" wp14:editId="5E362256">
            <wp:extent cx="25908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0348" b="9109"/>
                    <a:stretch/>
                  </pic:blipFill>
                  <pic:spPr bwMode="auto">
                    <a:xfrm>
                      <a:off x="0" y="0"/>
                      <a:ext cx="2596732" cy="2940417"/>
                    </a:xfrm>
                    <a:prstGeom prst="rect">
                      <a:avLst/>
                    </a:prstGeom>
                    <a:ln>
                      <a:noFill/>
                    </a:ln>
                    <a:extLst>
                      <a:ext uri="{53640926-AAD7-44D8-BBD7-CCE9431645EC}">
                        <a14:shadowObscured xmlns:a14="http://schemas.microsoft.com/office/drawing/2010/main"/>
                      </a:ext>
                    </a:extLst>
                  </pic:spPr>
                </pic:pic>
              </a:graphicData>
            </a:graphic>
          </wp:inline>
        </w:drawing>
      </w:r>
    </w:p>
    <w:p w:rsidR="00556720" w:rsidRDefault="00556720" w:rsidP="008356AE">
      <w:pPr>
        <w:pStyle w:val="Caption"/>
        <w:spacing w:line="276" w:lineRule="auto"/>
        <w:jc w:val="center"/>
      </w:pPr>
      <w:r>
        <w:t xml:space="preserve">Figure </w:t>
      </w:r>
      <w:fldSimple w:instr=" SEQ Figure \* ARABIC ">
        <w:r w:rsidR="009830E4">
          <w:rPr>
            <w:noProof/>
          </w:rPr>
          <w:t>16</w:t>
        </w:r>
      </w:fldSimple>
      <w:r>
        <w:t xml:space="preserve"> View of S3 Bucket</w:t>
      </w:r>
    </w:p>
    <w:p w:rsidR="00E346AE" w:rsidRDefault="00E346AE" w:rsidP="008356AE">
      <w:pPr>
        <w:pStyle w:val="ListParagraph"/>
        <w:numPr>
          <w:ilvl w:val="0"/>
          <w:numId w:val="27"/>
        </w:numPr>
        <w:spacing w:line="276" w:lineRule="auto"/>
      </w:pPr>
      <w:r>
        <w:t>Once the EMR instance completes execution, it terminates based on our settings.</w:t>
      </w:r>
    </w:p>
    <w:p w:rsidR="00E346AE" w:rsidRDefault="00E346AE" w:rsidP="008356AE">
      <w:pPr>
        <w:pStyle w:val="ListParagraph"/>
        <w:numPr>
          <w:ilvl w:val="0"/>
          <w:numId w:val="27"/>
        </w:numPr>
        <w:spacing w:line="276" w:lineRule="auto"/>
      </w:pPr>
      <w:r>
        <w:t xml:space="preserve">The output folders in the S3 bucket contain multiple output files for each </w:t>
      </w:r>
      <w:r w:rsidR="00206D20">
        <w:t>use case</w:t>
      </w:r>
      <w:r>
        <w:t xml:space="preserve">. These files are created by multiple nodes of the cluster and each of these nodes will process a part of the data. </w:t>
      </w:r>
    </w:p>
    <w:p w:rsidR="00E81978" w:rsidRDefault="00E346AE" w:rsidP="008356AE">
      <w:pPr>
        <w:pStyle w:val="ListParagraph"/>
        <w:numPr>
          <w:ilvl w:val="0"/>
          <w:numId w:val="27"/>
        </w:numPr>
        <w:spacing w:line="276" w:lineRule="auto"/>
      </w:pPr>
      <w:r>
        <w:t xml:space="preserve">The entire result is formed by the combination of all </w:t>
      </w:r>
      <w:r w:rsidR="00855107">
        <w:t xml:space="preserve">the different </w:t>
      </w:r>
      <w:r>
        <w:t>partial output files.</w:t>
      </w:r>
    </w:p>
    <w:p w:rsidR="00D86A44" w:rsidRDefault="00D86A44" w:rsidP="00D86A44">
      <w:pPr>
        <w:pStyle w:val="ListParagraph"/>
        <w:spacing w:line="276" w:lineRule="auto"/>
        <w:ind w:left="360"/>
      </w:pPr>
    </w:p>
    <w:p w:rsidR="00D86A44" w:rsidRDefault="00D86A44" w:rsidP="00D86A44">
      <w:pPr>
        <w:pStyle w:val="ListParagraph"/>
        <w:spacing w:line="276" w:lineRule="auto"/>
        <w:ind w:left="360"/>
      </w:pPr>
    </w:p>
    <w:p w:rsidR="00D86A44" w:rsidRPr="00E346AE" w:rsidRDefault="00D86A44" w:rsidP="00D86A44">
      <w:pPr>
        <w:pStyle w:val="ListParagraph"/>
        <w:spacing w:line="276" w:lineRule="auto"/>
        <w:ind w:left="360"/>
      </w:pPr>
    </w:p>
    <w:p w:rsidR="00355DCA" w:rsidRPr="00C31D30" w:rsidRDefault="001E1989" w:rsidP="008356AE">
      <w:pPr>
        <w:pStyle w:val="Heading2"/>
        <w:spacing w:line="276" w:lineRule="auto"/>
      </w:pPr>
      <w:r>
        <w:t xml:space="preserve">4. </w:t>
      </w:r>
      <w:r>
        <w:rPr>
          <w:rFonts w:ascii="Arial" w:hAnsi="Arial" w:cs="Arial"/>
          <w:sz w:val="20"/>
          <w:szCs w:val="20"/>
        </w:rPr>
        <w:t>Analyzing the data</w:t>
      </w:r>
    </w:p>
    <w:p w:rsidR="001E1989" w:rsidRDefault="001E1989" w:rsidP="008356AE">
      <w:pPr>
        <w:spacing w:line="276" w:lineRule="auto"/>
        <w:ind w:firstLine="0"/>
      </w:pPr>
      <w:r>
        <w:t xml:space="preserve">4.1 In our project, we are analyzing the data to extract the following information. </w:t>
      </w:r>
    </w:p>
    <w:p w:rsidR="001E1989" w:rsidRDefault="001E1989" w:rsidP="008356AE">
      <w:pPr>
        <w:pStyle w:val="ListParagraph"/>
        <w:numPr>
          <w:ilvl w:val="0"/>
          <w:numId w:val="16"/>
        </w:numPr>
        <w:spacing w:after="160" w:line="276" w:lineRule="auto"/>
        <w:ind w:left="709" w:hanging="283"/>
        <w:jc w:val="both"/>
      </w:pPr>
      <w:r>
        <w:t>Number of crimes based on location and time of the day</w:t>
      </w:r>
    </w:p>
    <w:p w:rsidR="001E1989" w:rsidRDefault="001E1989" w:rsidP="008356AE">
      <w:pPr>
        <w:pStyle w:val="ListParagraph"/>
        <w:numPr>
          <w:ilvl w:val="0"/>
          <w:numId w:val="16"/>
        </w:numPr>
        <w:spacing w:after="160" w:line="276" w:lineRule="auto"/>
        <w:ind w:left="709" w:hanging="283"/>
        <w:jc w:val="both"/>
      </w:pPr>
      <w:r>
        <w:t>Number of victims of crimes based on age range and sex</w:t>
      </w:r>
    </w:p>
    <w:p w:rsidR="00855107" w:rsidRDefault="001E1989" w:rsidP="00855107">
      <w:pPr>
        <w:pStyle w:val="ListParagraph"/>
        <w:numPr>
          <w:ilvl w:val="0"/>
          <w:numId w:val="16"/>
        </w:numPr>
        <w:spacing w:after="160" w:line="276" w:lineRule="auto"/>
        <w:ind w:left="709" w:hanging="283"/>
        <w:jc w:val="both"/>
      </w:pPr>
      <w:r>
        <w:t>Number of crimes based on the type of premises</w:t>
      </w:r>
    </w:p>
    <w:p w:rsidR="00855107" w:rsidRPr="00855107" w:rsidRDefault="00855107" w:rsidP="00855107">
      <w:pPr>
        <w:pStyle w:val="ListParagraph"/>
        <w:numPr>
          <w:ilvl w:val="0"/>
          <w:numId w:val="16"/>
        </w:numPr>
        <w:spacing w:after="160" w:line="276" w:lineRule="auto"/>
        <w:ind w:left="709" w:hanging="283"/>
        <w:jc w:val="both"/>
      </w:pPr>
      <w:r w:rsidRPr="00855107">
        <w:t xml:space="preserve">Number of crimes committed based on weapons used </w:t>
      </w:r>
    </w:p>
    <w:p w:rsidR="001E1989" w:rsidRDefault="001E1989" w:rsidP="008356AE">
      <w:pPr>
        <w:pStyle w:val="ListParagraph"/>
        <w:numPr>
          <w:ilvl w:val="0"/>
          <w:numId w:val="16"/>
        </w:numPr>
        <w:spacing w:after="160" w:line="276" w:lineRule="auto"/>
        <w:ind w:left="709" w:hanging="283"/>
        <w:jc w:val="both"/>
      </w:pPr>
      <w:r>
        <w:t>Number of crimes based on nature and location</w:t>
      </w:r>
    </w:p>
    <w:p w:rsidR="001E1989" w:rsidRDefault="001E1989" w:rsidP="00855107">
      <w:pPr>
        <w:spacing w:line="276" w:lineRule="auto"/>
        <w:ind w:firstLine="0"/>
        <w:jc w:val="both"/>
      </w:pPr>
      <w:r>
        <w:t xml:space="preserve">Based on the analysis, we can detect patterns of crimes across Los Angeles and give few workable suggestions to improve the prevailing order of the city such as focusing on hotspots (locations), changing policies, studying the nature of crimes, etc. For example, weapons </w:t>
      </w:r>
      <w:r w:rsidR="00855107">
        <w:t>used,</w:t>
      </w:r>
      <w:r>
        <w:t xml:space="preserve"> and number of crimes committed with each type of weapon can help us understand if the city needs stricter gun control laws. </w:t>
      </w:r>
    </w:p>
    <w:p w:rsidR="001E1989" w:rsidRDefault="001E1989" w:rsidP="008356AE">
      <w:pPr>
        <w:spacing w:line="276" w:lineRule="auto"/>
        <w:jc w:val="both"/>
      </w:pPr>
    </w:p>
    <w:p w:rsidR="00D33A6E" w:rsidRDefault="001E1989" w:rsidP="008356AE">
      <w:pPr>
        <w:spacing w:line="276" w:lineRule="auto"/>
        <w:ind w:firstLine="0"/>
        <w:jc w:val="both"/>
      </w:pPr>
      <w:r>
        <w:t xml:space="preserve">4.2 In our project, we are using Map Reduce program to </w:t>
      </w:r>
      <w:r w:rsidR="00EB4FD1">
        <w:t>analyze</w:t>
      </w:r>
      <w:r>
        <w:t xml:space="preserve"> data. </w:t>
      </w:r>
    </w:p>
    <w:p w:rsidR="00B745F8" w:rsidRDefault="00B745F8" w:rsidP="008356AE">
      <w:pPr>
        <w:spacing w:line="276" w:lineRule="auto"/>
        <w:ind w:firstLine="0"/>
        <w:jc w:val="both"/>
      </w:pPr>
    </w:p>
    <w:p w:rsidR="00855107" w:rsidRDefault="00855107" w:rsidP="008356AE">
      <w:pPr>
        <w:spacing w:line="276" w:lineRule="auto"/>
        <w:ind w:firstLine="0"/>
        <w:jc w:val="both"/>
      </w:pPr>
      <w:r>
        <w:lastRenderedPageBreak/>
        <w:t xml:space="preserve">Hadoop MapReduce has the following advantages: </w:t>
      </w:r>
    </w:p>
    <w:p w:rsidR="00B745F8" w:rsidRDefault="00B745F8" w:rsidP="00B745F8">
      <w:pPr>
        <w:pStyle w:val="ListParagraph"/>
        <w:numPr>
          <w:ilvl w:val="0"/>
          <w:numId w:val="41"/>
        </w:numPr>
        <w:spacing w:line="276" w:lineRule="auto"/>
        <w:ind w:left="0" w:firstLine="0"/>
        <w:jc w:val="both"/>
      </w:pPr>
      <w:r>
        <w:t>Map reduce is one of the earliest framework written in Java to process high volume of data for search processing. Below are the few advantages of Map Reduce.</w:t>
      </w:r>
    </w:p>
    <w:p w:rsidR="00B745F8" w:rsidRDefault="00B745F8" w:rsidP="00B745F8">
      <w:pPr>
        <w:pStyle w:val="ListParagraph"/>
        <w:numPr>
          <w:ilvl w:val="0"/>
          <w:numId w:val="41"/>
        </w:numPr>
        <w:spacing w:line="276" w:lineRule="auto"/>
        <w:ind w:left="0" w:firstLine="0"/>
        <w:jc w:val="both"/>
      </w:pPr>
      <w:r>
        <w:t>Simple Coding Model: With MapReduce, the programmer does not have to implement parallelism, distributed data passing, or any of the complexities that they would otherwise be faced with. This greatly simplifies the coding task and reduces the amount of time required to create analytical routines.</w:t>
      </w:r>
    </w:p>
    <w:p w:rsidR="00B745F8" w:rsidRDefault="00B745F8" w:rsidP="00B745F8">
      <w:pPr>
        <w:pStyle w:val="ListParagraph"/>
        <w:numPr>
          <w:ilvl w:val="0"/>
          <w:numId w:val="41"/>
        </w:numPr>
        <w:spacing w:line="276" w:lineRule="auto"/>
        <w:ind w:left="0" w:firstLine="0"/>
        <w:jc w:val="both"/>
      </w:pPr>
      <w:r>
        <w:t xml:space="preserve">Fault Tolerance: Because of its highly distributed nature, MapReduce is very fault tolerant. </w:t>
      </w:r>
      <w:proofErr w:type="gramStart"/>
      <w:r>
        <w:t>Typically</w:t>
      </w:r>
      <w:proofErr w:type="gramEnd"/>
      <w:r>
        <w:t xml:space="preserve"> the distributed file systems that MapReduce support, along with the master process, enable MapReduce jobs to survive hardware failures </w:t>
      </w:r>
    </w:p>
    <w:p w:rsidR="00B745F8" w:rsidRDefault="00B745F8" w:rsidP="00B745F8">
      <w:pPr>
        <w:pStyle w:val="ListParagraph"/>
        <w:numPr>
          <w:ilvl w:val="0"/>
          <w:numId w:val="41"/>
        </w:numPr>
        <w:spacing w:line="276" w:lineRule="auto"/>
        <w:ind w:left="0" w:firstLine="0"/>
        <w:jc w:val="both"/>
      </w:pPr>
      <w:r>
        <w:t xml:space="preserve">Supports Unstructured Data: Unstructured data is data that does not follow a specified format for big data. If 20 percent of the data available to enterprises is structured data, the other 80 percent is unstructured. Unstructured data is </w:t>
      </w:r>
      <w:proofErr w:type="gramStart"/>
      <w:r>
        <w:t>really most</w:t>
      </w:r>
      <w:proofErr w:type="gramEnd"/>
      <w:r>
        <w:t xml:space="preserve"> of the data that you will encounter.</w:t>
      </w:r>
    </w:p>
    <w:p w:rsidR="00B745F8" w:rsidRDefault="00B745F8" w:rsidP="00B745F8">
      <w:pPr>
        <w:spacing w:line="276" w:lineRule="auto"/>
        <w:ind w:firstLine="0"/>
        <w:jc w:val="both"/>
      </w:pPr>
    </w:p>
    <w:p w:rsidR="00D33A6E" w:rsidRDefault="00B745F8" w:rsidP="00B745F8">
      <w:pPr>
        <w:spacing w:line="276" w:lineRule="auto"/>
        <w:ind w:firstLine="0"/>
        <w:jc w:val="both"/>
      </w:pPr>
      <w:r>
        <w:t xml:space="preserve">We thought it’s important to learn and implement the HDFS file system and Map Reduce architecture before embracing latest frameworks such as Spark and Storm, as it'll provide </w:t>
      </w:r>
      <w:proofErr w:type="gramStart"/>
      <w:r>
        <w:t>strong foundation</w:t>
      </w:r>
      <w:proofErr w:type="gramEnd"/>
      <w:r>
        <w:t xml:space="preserve"> for future learning.</w:t>
      </w:r>
    </w:p>
    <w:p w:rsidR="00B745F8" w:rsidRDefault="00B745F8" w:rsidP="00B745F8">
      <w:pPr>
        <w:spacing w:line="276" w:lineRule="auto"/>
        <w:ind w:firstLine="0"/>
        <w:jc w:val="both"/>
      </w:pPr>
    </w:p>
    <w:p w:rsidR="001E1989" w:rsidRDefault="001E1989" w:rsidP="008356AE">
      <w:pPr>
        <w:spacing w:line="276" w:lineRule="auto"/>
        <w:ind w:firstLine="0"/>
        <w:jc w:val="both"/>
      </w:pPr>
      <w:r>
        <w:t>We are making use of 5 java classes to extract information mentioned in 4.1. We pack the 5 java classes into a JAR file to run jobs on Amazon EMR. The details o</w:t>
      </w:r>
      <w:r w:rsidR="00855107">
        <w:t>f</w:t>
      </w:r>
      <w:r>
        <w:t xml:space="preserve"> each java class </w:t>
      </w:r>
      <w:proofErr w:type="gramStart"/>
      <w:r>
        <w:t>is</w:t>
      </w:r>
      <w:proofErr w:type="gramEnd"/>
      <w:r>
        <w:t xml:space="preserve"> mentioned below. Each class consists of two sub-classes and a main method. One of the sub-classes extends Mapper Class while the other extends Reducer Class from Hadoop distribution. The main method drives the job.</w:t>
      </w:r>
    </w:p>
    <w:p w:rsidR="00CA1FA3" w:rsidRDefault="00CA1FA3" w:rsidP="008356AE">
      <w:pPr>
        <w:spacing w:line="276" w:lineRule="auto"/>
        <w:ind w:firstLine="0"/>
        <w:jc w:val="both"/>
      </w:pPr>
    </w:p>
    <w:p w:rsidR="001E1989" w:rsidRDefault="001E1989" w:rsidP="00855107">
      <w:pPr>
        <w:spacing w:line="276" w:lineRule="auto"/>
        <w:ind w:firstLine="0"/>
        <w:jc w:val="both"/>
      </w:pPr>
      <w:r>
        <w:t>To run the job, the main method is called. The main method contains the driver code. The main method consists of the following sequence:</w:t>
      </w:r>
    </w:p>
    <w:p w:rsidR="001E1989" w:rsidRDefault="001E1989" w:rsidP="008356AE">
      <w:pPr>
        <w:pStyle w:val="ListParagraph"/>
        <w:numPr>
          <w:ilvl w:val="0"/>
          <w:numId w:val="24"/>
        </w:numPr>
        <w:spacing w:after="160" w:line="276" w:lineRule="auto"/>
        <w:jc w:val="both"/>
      </w:pPr>
      <w:r>
        <w:t xml:space="preserve">Create an object called job of class Job. </w:t>
      </w:r>
    </w:p>
    <w:p w:rsidR="001E1989" w:rsidRPr="0065194B" w:rsidRDefault="001E1989" w:rsidP="008356AE">
      <w:pPr>
        <w:pStyle w:val="ListParagraph"/>
        <w:numPr>
          <w:ilvl w:val="0"/>
          <w:numId w:val="24"/>
        </w:numPr>
        <w:spacing w:after="160" w:line="276" w:lineRule="auto"/>
        <w:jc w:val="both"/>
      </w:pPr>
      <w:r>
        <w:t xml:space="preserve">Configure the job by calling functions such as </w:t>
      </w:r>
      <w:proofErr w:type="spellStart"/>
      <w:r w:rsidRPr="00293654">
        <w:rPr>
          <w:i/>
        </w:rPr>
        <w:t>setJarbyClass</w:t>
      </w:r>
      <w:proofErr w:type="spellEnd"/>
      <w:r w:rsidRPr="00293654">
        <w:rPr>
          <w:i/>
        </w:rPr>
        <w:t xml:space="preserve">, </w:t>
      </w:r>
      <w:proofErr w:type="spellStart"/>
      <w:r w:rsidRPr="00293654">
        <w:rPr>
          <w:i/>
        </w:rPr>
        <w:t>setOutputKeyClass</w:t>
      </w:r>
      <w:proofErr w:type="spellEnd"/>
      <w:r w:rsidRPr="00293654">
        <w:rPr>
          <w:i/>
        </w:rPr>
        <w:t xml:space="preserve">, </w:t>
      </w:r>
      <w:proofErr w:type="spellStart"/>
      <w:r w:rsidRPr="00293654">
        <w:rPr>
          <w:i/>
        </w:rPr>
        <w:t>setMapperClass</w:t>
      </w:r>
      <w:proofErr w:type="spellEnd"/>
      <w:r>
        <w:t xml:space="preserve">, etc. as shown in </w:t>
      </w:r>
      <w:r w:rsidRPr="00B24323">
        <w:rPr>
          <w:i/>
        </w:rPr>
        <w:t>Figure 15</w:t>
      </w:r>
      <w:r>
        <w:rPr>
          <w:i/>
        </w:rPr>
        <w:t>.</w:t>
      </w:r>
    </w:p>
    <w:p w:rsidR="001E1989" w:rsidRDefault="001E1989" w:rsidP="008356AE">
      <w:pPr>
        <w:pStyle w:val="ListParagraph"/>
        <w:numPr>
          <w:ilvl w:val="1"/>
          <w:numId w:val="24"/>
        </w:numPr>
        <w:spacing w:after="160" w:line="276" w:lineRule="auto"/>
        <w:jc w:val="both"/>
      </w:pPr>
      <w:proofErr w:type="spellStart"/>
      <w:r w:rsidRPr="0067422D">
        <w:rPr>
          <w:i/>
          <w:u w:val="single"/>
        </w:rPr>
        <w:t>setJarbyClass</w:t>
      </w:r>
      <w:proofErr w:type="spellEnd"/>
      <w:r>
        <w:t>: Used to assign a specific class to the job from the JAR file.</w:t>
      </w:r>
    </w:p>
    <w:p w:rsidR="001E1989" w:rsidRDefault="001E1989" w:rsidP="008356AE">
      <w:pPr>
        <w:pStyle w:val="ListParagraph"/>
        <w:numPr>
          <w:ilvl w:val="1"/>
          <w:numId w:val="24"/>
        </w:numPr>
        <w:spacing w:after="160" w:line="276" w:lineRule="auto"/>
        <w:jc w:val="both"/>
      </w:pPr>
      <w:proofErr w:type="spellStart"/>
      <w:r w:rsidRPr="0067422D">
        <w:rPr>
          <w:i/>
          <w:u w:val="single"/>
        </w:rPr>
        <w:t>setOutputKeyClass</w:t>
      </w:r>
      <w:proofErr w:type="spellEnd"/>
      <w:r>
        <w:t xml:space="preserve">: Used to </w:t>
      </w:r>
      <w:r w:rsidRPr="00237160">
        <w:t>set the types expected as output from both the map and reduce phases.</w:t>
      </w:r>
    </w:p>
    <w:p w:rsidR="001E1989" w:rsidRDefault="001E1989" w:rsidP="008356AE">
      <w:pPr>
        <w:pStyle w:val="ListParagraph"/>
        <w:numPr>
          <w:ilvl w:val="1"/>
          <w:numId w:val="24"/>
        </w:numPr>
        <w:spacing w:after="160" w:line="276" w:lineRule="auto"/>
        <w:jc w:val="both"/>
      </w:pPr>
      <w:proofErr w:type="spellStart"/>
      <w:r w:rsidRPr="0067422D">
        <w:rPr>
          <w:i/>
          <w:u w:val="single"/>
        </w:rPr>
        <w:t>setOutputValueClass</w:t>
      </w:r>
      <w:proofErr w:type="spellEnd"/>
      <w:r w:rsidRPr="00237160">
        <w:t>:</w:t>
      </w:r>
      <w:r>
        <w:t xml:space="preserve"> If the expected output is different for map and reduce, use this method to set the type.</w:t>
      </w:r>
    </w:p>
    <w:p w:rsidR="001E1989" w:rsidRDefault="001E1989" w:rsidP="008356AE">
      <w:pPr>
        <w:pStyle w:val="ListParagraph"/>
        <w:numPr>
          <w:ilvl w:val="1"/>
          <w:numId w:val="24"/>
        </w:numPr>
        <w:spacing w:after="160" w:line="276" w:lineRule="auto"/>
        <w:jc w:val="both"/>
      </w:pPr>
      <w:proofErr w:type="spellStart"/>
      <w:r w:rsidRPr="0067422D">
        <w:rPr>
          <w:i/>
          <w:u w:val="single"/>
        </w:rPr>
        <w:t>setMapperClass</w:t>
      </w:r>
      <w:proofErr w:type="spellEnd"/>
      <w:r>
        <w:rPr>
          <w:i/>
        </w:rPr>
        <w:t xml:space="preserve">: </w:t>
      </w:r>
      <w:r>
        <w:t>Used to set the map class.</w:t>
      </w:r>
    </w:p>
    <w:p w:rsidR="001E1989" w:rsidRDefault="001E1989" w:rsidP="008356AE">
      <w:pPr>
        <w:pStyle w:val="ListParagraph"/>
        <w:numPr>
          <w:ilvl w:val="1"/>
          <w:numId w:val="24"/>
        </w:numPr>
        <w:spacing w:after="160" w:line="276" w:lineRule="auto"/>
        <w:jc w:val="both"/>
      </w:pPr>
      <w:proofErr w:type="spellStart"/>
      <w:r w:rsidRPr="0067422D">
        <w:rPr>
          <w:i/>
          <w:u w:val="single"/>
        </w:rPr>
        <w:t>setReducerClass</w:t>
      </w:r>
      <w:proofErr w:type="spellEnd"/>
      <w:r>
        <w:rPr>
          <w:i/>
        </w:rPr>
        <w:t xml:space="preserve">: </w:t>
      </w:r>
      <w:r>
        <w:t>Used to set the reduce class.</w:t>
      </w:r>
    </w:p>
    <w:p w:rsidR="001E1989" w:rsidRPr="00B24323" w:rsidRDefault="001E1989" w:rsidP="008356AE">
      <w:pPr>
        <w:pStyle w:val="ListParagraph"/>
        <w:numPr>
          <w:ilvl w:val="1"/>
          <w:numId w:val="24"/>
        </w:numPr>
        <w:spacing w:after="160" w:line="276" w:lineRule="auto"/>
        <w:jc w:val="both"/>
      </w:pPr>
      <w:proofErr w:type="spellStart"/>
      <w:r w:rsidRPr="0067422D">
        <w:rPr>
          <w:i/>
          <w:u w:val="single"/>
        </w:rPr>
        <w:t>setCombinerClass</w:t>
      </w:r>
      <w:proofErr w:type="spellEnd"/>
      <w:r>
        <w:rPr>
          <w:i/>
        </w:rPr>
        <w:t xml:space="preserve">: </w:t>
      </w:r>
      <w:r>
        <w:t>Used to set the combiner class. Reducer Class is the default argument.</w:t>
      </w:r>
    </w:p>
    <w:p w:rsidR="001E1989" w:rsidRDefault="001E1989" w:rsidP="008356AE">
      <w:pPr>
        <w:pStyle w:val="ListParagraph"/>
        <w:numPr>
          <w:ilvl w:val="0"/>
          <w:numId w:val="24"/>
        </w:numPr>
        <w:spacing w:after="160" w:line="276" w:lineRule="auto"/>
        <w:jc w:val="both"/>
      </w:pPr>
      <w:r>
        <w:t>Set the input format as file and add input path (given as arguments to the main method).</w:t>
      </w:r>
    </w:p>
    <w:p w:rsidR="001E1989" w:rsidRDefault="001E1989" w:rsidP="008356AE">
      <w:pPr>
        <w:pStyle w:val="ListParagraph"/>
        <w:numPr>
          <w:ilvl w:val="1"/>
          <w:numId w:val="24"/>
        </w:numPr>
        <w:spacing w:after="160" w:line="276" w:lineRule="auto"/>
        <w:jc w:val="both"/>
      </w:pPr>
      <w:proofErr w:type="spellStart"/>
      <w:r w:rsidRPr="0067422D">
        <w:rPr>
          <w:i/>
          <w:u w:val="single"/>
        </w:rPr>
        <w:t>FileInputFormat</w:t>
      </w:r>
      <w:proofErr w:type="spellEnd"/>
      <w:r>
        <w:rPr>
          <w:i/>
        </w:rPr>
        <w:t xml:space="preserve">: </w:t>
      </w:r>
      <w:r w:rsidRPr="00445B3E">
        <w:t xml:space="preserve">It is the base class for all file-based </w:t>
      </w:r>
      <w:proofErr w:type="spellStart"/>
      <w:r w:rsidRPr="00655D9F">
        <w:rPr>
          <w:u w:val="single"/>
        </w:rPr>
        <w:t>InputFormats</w:t>
      </w:r>
      <w:proofErr w:type="spellEnd"/>
      <w:r w:rsidRPr="00445B3E">
        <w:t>.</w:t>
      </w:r>
    </w:p>
    <w:p w:rsidR="001E1989" w:rsidRDefault="001E1989" w:rsidP="008356AE">
      <w:pPr>
        <w:pStyle w:val="ListParagraph"/>
        <w:numPr>
          <w:ilvl w:val="1"/>
          <w:numId w:val="24"/>
        </w:numPr>
        <w:spacing w:after="160" w:line="276" w:lineRule="auto"/>
        <w:jc w:val="both"/>
      </w:pPr>
      <w:proofErr w:type="spellStart"/>
      <w:r w:rsidRPr="0067422D">
        <w:rPr>
          <w:i/>
          <w:u w:val="single"/>
        </w:rPr>
        <w:lastRenderedPageBreak/>
        <w:t>FileOutputFormat</w:t>
      </w:r>
      <w:proofErr w:type="spellEnd"/>
      <w:r>
        <w:rPr>
          <w:i/>
        </w:rPr>
        <w:t xml:space="preserve">: </w:t>
      </w:r>
      <w:r w:rsidRPr="00445B3E">
        <w:t xml:space="preserve">It is the </w:t>
      </w:r>
      <w:r>
        <w:t xml:space="preserve">base class for all file-based </w:t>
      </w:r>
      <w:proofErr w:type="spellStart"/>
      <w:r w:rsidRPr="00655D9F">
        <w:rPr>
          <w:u w:val="single"/>
        </w:rPr>
        <w:t>OutputFormats</w:t>
      </w:r>
      <w:proofErr w:type="spellEnd"/>
      <w:r w:rsidRPr="00445B3E">
        <w:t>.</w:t>
      </w:r>
    </w:p>
    <w:p w:rsidR="001E1989" w:rsidRDefault="001E1989" w:rsidP="008356AE">
      <w:pPr>
        <w:pStyle w:val="ListParagraph"/>
        <w:numPr>
          <w:ilvl w:val="0"/>
          <w:numId w:val="24"/>
        </w:numPr>
        <w:spacing w:after="160" w:line="276" w:lineRule="auto"/>
        <w:jc w:val="both"/>
      </w:pPr>
      <w:r>
        <w:t>Set the output format as file and add output path (given as arguments to the main method).</w:t>
      </w:r>
    </w:p>
    <w:p w:rsidR="001E1989" w:rsidRDefault="001E1989" w:rsidP="008356AE">
      <w:pPr>
        <w:pStyle w:val="ListParagraph"/>
        <w:numPr>
          <w:ilvl w:val="0"/>
          <w:numId w:val="24"/>
        </w:numPr>
        <w:spacing w:after="160" w:line="276" w:lineRule="auto"/>
        <w:jc w:val="both"/>
      </w:pPr>
      <w:r w:rsidRPr="00AE4165">
        <w:t>Submit the job, then poll for progress until the job is complete</w:t>
      </w:r>
      <w:r>
        <w:t xml:space="preserve">. </w:t>
      </w:r>
    </w:p>
    <w:p w:rsidR="001E1989" w:rsidRDefault="001E1989" w:rsidP="008356AE">
      <w:pPr>
        <w:pStyle w:val="ListParagraph"/>
        <w:numPr>
          <w:ilvl w:val="0"/>
          <w:numId w:val="24"/>
        </w:numPr>
        <w:spacing w:after="160" w:line="276" w:lineRule="auto"/>
        <w:jc w:val="both"/>
      </w:pPr>
      <w:r>
        <w:t>The driver code is similar for all the classes. Change the attributes based on the class.</w:t>
      </w:r>
    </w:p>
    <w:p w:rsidR="001E1989" w:rsidRDefault="001E1989" w:rsidP="008356AE">
      <w:pPr>
        <w:keepNext/>
        <w:spacing w:line="276" w:lineRule="auto"/>
        <w:jc w:val="center"/>
      </w:pPr>
      <w:r>
        <w:rPr>
          <w:noProof/>
          <w:lang w:val="en-IN" w:eastAsia="en-IN"/>
        </w:rPr>
        <w:drawing>
          <wp:inline distT="0" distB="0" distL="0" distR="0" wp14:anchorId="2006464C" wp14:editId="2BC399B1">
            <wp:extent cx="3985260" cy="2081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ver code.PNG"/>
                    <pic:cNvPicPr/>
                  </pic:nvPicPr>
                  <pic:blipFill>
                    <a:blip r:embed="rId28">
                      <a:extLst>
                        <a:ext uri="{28A0092B-C50C-407E-A947-70E740481C1C}">
                          <a14:useLocalDpi xmlns:a14="http://schemas.microsoft.com/office/drawing/2010/main" val="0"/>
                        </a:ext>
                      </a:extLst>
                    </a:blip>
                    <a:stretch>
                      <a:fillRect/>
                    </a:stretch>
                  </pic:blipFill>
                  <pic:spPr>
                    <a:xfrm>
                      <a:off x="0" y="0"/>
                      <a:ext cx="3992271" cy="2085273"/>
                    </a:xfrm>
                    <a:prstGeom prst="rect">
                      <a:avLst/>
                    </a:prstGeom>
                  </pic:spPr>
                </pic:pic>
              </a:graphicData>
            </a:graphic>
          </wp:inline>
        </w:drawing>
      </w:r>
    </w:p>
    <w:p w:rsidR="001E1989" w:rsidRDefault="001E1989" w:rsidP="008356AE">
      <w:pPr>
        <w:pStyle w:val="Caption"/>
        <w:spacing w:line="276" w:lineRule="auto"/>
        <w:jc w:val="center"/>
      </w:pPr>
      <w:r>
        <w:t xml:space="preserve">Figure </w:t>
      </w:r>
      <w:fldSimple w:instr=" SEQ Figure \* ARABIC ">
        <w:r w:rsidR="009830E4">
          <w:rPr>
            <w:noProof/>
          </w:rPr>
          <w:t>17</w:t>
        </w:r>
      </w:fldSimple>
      <w:r>
        <w:t xml:space="preserve"> Map Reduce Driver Code</w:t>
      </w:r>
    </w:p>
    <w:p w:rsidR="001E1989" w:rsidRPr="002B61DB" w:rsidRDefault="001E1989" w:rsidP="008356AE">
      <w:pPr>
        <w:spacing w:line="276" w:lineRule="auto"/>
      </w:pPr>
    </w:p>
    <w:p w:rsidR="001E1989" w:rsidRPr="003D3816" w:rsidRDefault="001E1989" w:rsidP="008356AE">
      <w:pPr>
        <w:spacing w:line="276" w:lineRule="auto"/>
        <w:jc w:val="both"/>
        <w:rPr>
          <w:b/>
          <w:u w:val="single"/>
        </w:rPr>
      </w:pPr>
      <w:r w:rsidRPr="003D3816">
        <w:rPr>
          <w:b/>
          <w:u w:val="single"/>
        </w:rPr>
        <w:t>Map</w:t>
      </w:r>
      <w:r>
        <w:rPr>
          <w:b/>
          <w:u w:val="single"/>
        </w:rPr>
        <w:t>per</w:t>
      </w:r>
      <w:r w:rsidRPr="003D3816">
        <w:rPr>
          <w:b/>
          <w:u w:val="single"/>
        </w:rPr>
        <w:t xml:space="preserve"> Class:</w:t>
      </w:r>
    </w:p>
    <w:p w:rsidR="001E1989" w:rsidRDefault="001E1989" w:rsidP="008356AE">
      <w:pPr>
        <w:pStyle w:val="ListParagraph"/>
        <w:numPr>
          <w:ilvl w:val="0"/>
          <w:numId w:val="25"/>
        </w:numPr>
        <w:spacing w:after="160" w:line="276" w:lineRule="auto"/>
        <w:jc w:val="both"/>
      </w:pPr>
      <w:r>
        <w:t>The Map class extends Mapper class available in Hadoop distribution.</w:t>
      </w:r>
    </w:p>
    <w:p w:rsidR="001E1989" w:rsidRDefault="001E1989" w:rsidP="008356AE">
      <w:pPr>
        <w:pStyle w:val="ListParagraph"/>
        <w:numPr>
          <w:ilvl w:val="0"/>
          <w:numId w:val="25"/>
        </w:numPr>
        <w:spacing w:after="160" w:line="276" w:lineRule="auto"/>
        <w:jc w:val="both"/>
      </w:pPr>
      <w:r>
        <w:t>Create a new Text object to generate a key-value output.</w:t>
      </w:r>
    </w:p>
    <w:p w:rsidR="001E1989" w:rsidRDefault="001E1989" w:rsidP="008356AE">
      <w:pPr>
        <w:pStyle w:val="ListParagraph"/>
        <w:numPr>
          <w:ilvl w:val="0"/>
          <w:numId w:val="25"/>
        </w:numPr>
        <w:spacing w:after="160" w:line="276" w:lineRule="auto"/>
        <w:jc w:val="both"/>
      </w:pPr>
      <w:r>
        <w:t>Override the default map method.</w:t>
      </w:r>
    </w:p>
    <w:p w:rsidR="001E1989" w:rsidRDefault="001E1989" w:rsidP="008356AE">
      <w:pPr>
        <w:pStyle w:val="ListParagraph"/>
        <w:numPr>
          <w:ilvl w:val="0"/>
          <w:numId w:val="25"/>
        </w:numPr>
        <w:spacing w:after="160" w:line="276" w:lineRule="auto"/>
        <w:jc w:val="both"/>
      </w:pPr>
      <w:r>
        <w:t>The map method splits the string based on comma.</w:t>
      </w:r>
    </w:p>
    <w:p w:rsidR="001E1989" w:rsidRDefault="001E1989" w:rsidP="008356AE">
      <w:pPr>
        <w:pStyle w:val="ListParagraph"/>
        <w:numPr>
          <w:ilvl w:val="0"/>
          <w:numId w:val="25"/>
        </w:numPr>
        <w:spacing w:after="160" w:line="276" w:lineRule="auto"/>
        <w:jc w:val="both"/>
      </w:pPr>
      <w:r>
        <w:t>Write the logic to obtain the required output and create a key-value pair.</w:t>
      </w:r>
    </w:p>
    <w:p w:rsidR="001E1989" w:rsidRDefault="001E1989" w:rsidP="00855107">
      <w:pPr>
        <w:pStyle w:val="ListParagraph"/>
        <w:numPr>
          <w:ilvl w:val="0"/>
          <w:numId w:val="25"/>
        </w:numPr>
        <w:spacing w:after="160" w:line="276" w:lineRule="auto"/>
        <w:jc w:val="both"/>
      </w:pPr>
      <w:r>
        <w:t xml:space="preserve">Write the key-value pairs to output using </w:t>
      </w:r>
      <w:proofErr w:type="spellStart"/>
      <w:proofErr w:type="gramStart"/>
      <w:r w:rsidRPr="00D41044">
        <w:rPr>
          <w:i/>
        </w:rPr>
        <w:t>context.write</w:t>
      </w:r>
      <w:proofErr w:type="spellEnd"/>
      <w:proofErr w:type="gramEnd"/>
      <w:r>
        <w:t xml:space="preserve">() where context is an object of class Context. </w:t>
      </w: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855107" w:rsidRDefault="00855107" w:rsidP="008356AE">
      <w:pPr>
        <w:spacing w:line="276" w:lineRule="auto"/>
        <w:jc w:val="both"/>
      </w:pPr>
    </w:p>
    <w:p w:rsidR="001E1989" w:rsidRDefault="001E1989" w:rsidP="008356AE">
      <w:pPr>
        <w:spacing w:line="276" w:lineRule="auto"/>
        <w:jc w:val="both"/>
      </w:pPr>
      <w:r>
        <w:t xml:space="preserve">For example: </w:t>
      </w:r>
    </w:p>
    <w:p w:rsidR="001E1989" w:rsidRDefault="001E1989" w:rsidP="008356AE">
      <w:pPr>
        <w:keepNext/>
        <w:spacing w:line="276" w:lineRule="auto"/>
        <w:jc w:val="center"/>
      </w:pPr>
      <w:r>
        <w:rPr>
          <w:noProof/>
          <w:lang w:val="en-IN" w:eastAsia="en-IN"/>
        </w:rPr>
        <w:lastRenderedPageBreak/>
        <w:drawing>
          <wp:inline distT="0" distB="0" distL="0" distR="0" wp14:anchorId="09EBEB1A" wp14:editId="3AA70915">
            <wp:extent cx="6087646" cy="33375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1.PNG"/>
                    <pic:cNvPicPr/>
                  </pic:nvPicPr>
                  <pic:blipFill>
                    <a:blip r:embed="rId29">
                      <a:extLst>
                        <a:ext uri="{28A0092B-C50C-407E-A947-70E740481C1C}">
                          <a14:useLocalDpi xmlns:a14="http://schemas.microsoft.com/office/drawing/2010/main" val="0"/>
                        </a:ext>
                      </a:extLst>
                    </a:blip>
                    <a:stretch>
                      <a:fillRect/>
                    </a:stretch>
                  </pic:blipFill>
                  <pic:spPr>
                    <a:xfrm>
                      <a:off x="0" y="0"/>
                      <a:ext cx="6104252" cy="3346665"/>
                    </a:xfrm>
                    <a:prstGeom prst="rect">
                      <a:avLst/>
                    </a:prstGeom>
                  </pic:spPr>
                </pic:pic>
              </a:graphicData>
            </a:graphic>
          </wp:inline>
        </w:drawing>
      </w:r>
    </w:p>
    <w:p w:rsidR="001E1989" w:rsidRDefault="001E1989" w:rsidP="008356AE">
      <w:pPr>
        <w:pStyle w:val="Caption"/>
        <w:spacing w:line="276" w:lineRule="auto"/>
        <w:jc w:val="center"/>
      </w:pPr>
      <w:r>
        <w:t xml:space="preserve">Figure </w:t>
      </w:r>
      <w:fldSimple w:instr=" SEQ Figure \* ARABIC ">
        <w:r w:rsidR="009830E4">
          <w:rPr>
            <w:noProof/>
          </w:rPr>
          <w:t>18</w:t>
        </w:r>
      </w:fldSimple>
      <w:r>
        <w:t xml:space="preserve"> Map Class (Crime class)</w:t>
      </w:r>
    </w:p>
    <w:p w:rsidR="001E1989" w:rsidRDefault="001E1989" w:rsidP="008356AE">
      <w:pPr>
        <w:spacing w:line="276" w:lineRule="auto"/>
        <w:rPr>
          <w:b/>
          <w:u w:val="single"/>
        </w:rPr>
      </w:pPr>
    </w:p>
    <w:p w:rsidR="001E1989" w:rsidRDefault="001E1989" w:rsidP="008356AE">
      <w:pPr>
        <w:spacing w:line="276" w:lineRule="auto"/>
        <w:rPr>
          <w:b/>
          <w:u w:val="single"/>
        </w:rPr>
      </w:pPr>
      <w:r>
        <w:rPr>
          <w:b/>
          <w:u w:val="single"/>
        </w:rPr>
        <w:t>Reducer Class:</w:t>
      </w:r>
    </w:p>
    <w:p w:rsidR="001E1989" w:rsidRDefault="001E1989" w:rsidP="008356AE">
      <w:pPr>
        <w:pStyle w:val="ListParagraph"/>
        <w:numPr>
          <w:ilvl w:val="0"/>
          <w:numId w:val="26"/>
        </w:numPr>
        <w:spacing w:after="160" w:line="276" w:lineRule="auto"/>
        <w:jc w:val="both"/>
      </w:pPr>
      <w:r>
        <w:t xml:space="preserve">The Reduce class extends Reducer Class available in Hadoop Distribution. </w:t>
      </w:r>
    </w:p>
    <w:p w:rsidR="001E1989" w:rsidRDefault="001E1989" w:rsidP="008356AE">
      <w:pPr>
        <w:pStyle w:val="ListParagraph"/>
        <w:numPr>
          <w:ilvl w:val="0"/>
          <w:numId w:val="26"/>
        </w:numPr>
        <w:spacing w:after="160" w:line="276" w:lineRule="auto"/>
        <w:jc w:val="both"/>
      </w:pPr>
      <w:r>
        <w:t>Override the default reduce method.</w:t>
      </w:r>
    </w:p>
    <w:p w:rsidR="001E1989" w:rsidRDefault="001E1989" w:rsidP="008356AE">
      <w:pPr>
        <w:pStyle w:val="ListParagraph"/>
        <w:numPr>
          <w:ilvl w:val="0"/>
          <w:numId w:val="26"/>
        </w:numPr>
        <w:spacing w:after="160" w:line="276" w:lineRule="auto"/>
        <w:jc w:val="both"/>
      </w:pPr>
      <w:r>
        <w:t>The reduce method combines similar output key-value pairs generated by mapper tasks.</w:t>
      </w:r>
    </w:p>
    <w:p w:rsidR="001E1989" w:rsidRDefault="001E1989" w:rsidP="008356AE">
      <w:pPr>
        <w:pStyle w:val="ListParagraph"/>
        <w:numPr>
          <w:ilvl w:val="0"/>
          <w:numId w:val="26"/>
        </w:numPr>
        <w:spacing w:after="160" w:line="276" w:lineRule="auto"/>
        <w:jc w:val="both"/>
      </w:pPr>
      <w:r>
        <w:t>Write the logic to combine similar key-value pairs and generate output values.</w:t>
      </w:r>
    </w:p>
    <w:p w:rsidR="001E1989" w:rsidRDefault="001E1989" w:rsidP="008356AE">
      <w:pPr>
        <w:pStyle w:val="ListParagraph"/>
        <w:numPr>
          <w:ilvl w:val="0"/>
          <w:numId w:val="26"/>
        </w:numPr>
        <w:spacing w:after="160" w:line="276" w:lineRule="auto"/>
        <w:jc w:val="both"/>
      </w:pPr>
      <w:r>
        <w:t xml:space="preserve">Write the key-value pairs to output using </w:t>
      </w:r>
      <w:proofErr w:type="spellStart"/>
      <w:proofErr w:type="gramStart"/>
      <w:r w:rsidRPr="00D41044">
        <w:rPr>
          <w:i/>
        </w:rPr>
        <w:t>context.write</w:t>
      </w:r>
      <w:proofErr w:type="spellEnd"/>
      <w:proofErr w:type="gramEnd"/>
      <w:r>
        <w:t>() where context is an object of class Context.</w:t>
      </w:r>
    </w:p>
    <w:p w:rsidR="001E1989" w:rsidRDefault="001E1989" w:rsidP="00855107">
      <w:pPr>
        <w:spacing w:line="276" w:lineRule="auto"/>
        <w:ind w:firstLine="0"/>
        <w:jc w:val="both"/>
      </w:pPr>
    </w:p>
    <w:p w:rsidR="001E1989" w:rsidRDefault="001E1989" w:rsidP="008356AE">
      <w:pPr>
        <w:spacing w:line="276" w:lineRule="auto"/>
        <w:jc w:val="both"/>
      </w:pPr>
      <w:r>
        <w:t>For example:</w:t>
      </w:r>
    </w:p>
    <w:p w:rsidR="001E1989" w:rsidRDefault="001E1989" w:rsidP="008356AE">
      <w:pPr>
        <w:keepNext/>
        <w:spacing w:line="276" w:lineRule="auto"/>
        <w:jc w:val="center"/>
      </w:pPr>
      <w:r>
        <w:rPr>
          <w:noProof/>
          <w:lang w:val="en-IN" w:eastAsia="en-IN"/>
        </w:rPr>
        <w:drawing>
          <wp:inline distT="0" distB="0" distL="0" distR="0" wp14:anchorId="35142CCB" wp14:editId="62072A21">
            <wp:extent cx="4983480" cy="17955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uce.PNG"/>
                    <pic:cNvPicPr/>
                  </pic:nvPicPr>
                  <pic:blipFill>
                    <a:blip r:embed="rId30">
                      <a:extLst>
                        <a:ext uri="{28A0092B-C50C-407E-A947-70E740481C1C}">
                          <a14:useLocalDpi xmlns:a14="http://schemas.microsoft.com/office/drawing/2010/main" val="0"/>
                        </a:ext>
                      </a:extLst>
                    </a:blip>
                    <a:stretch>
                      <a:fillRect/>
                    </a:stretch>
                  </pic:blipFill>
                  <pic:spPr>
                    <a:xfrm>
                      <a:off x="0" y="0"/>
                      <a:ext cx="4994737" cy="1799652"/>
                    </a:xfrm>
                    <a:prstGeom prst="rect">
                      <a:avLst/>
                    </a:prstGeom>
                  </pic:spPr>
                </pic:pic>
              </a:graphicData>
            </a:graphic>
          </wp:inline>
        </w:drawing>
      </w:r>
    </w:p>
    <w:p w:rsidR="001E1989" w:rsidRPr="00DC6A97" w:rsidRDefault="001E1989" w:rsidP="008356AE">
      <w:pPr>
        <w:pStyle w:val="Caption"/>
        <w:spacing w:line="276" w:lineRule="auto"/>
        <w:jc w:val="center"/>
      </w:pPr>
      <w:r>
        <w:t xml:space="preserve">Figure </w:t>
      </w:r>
      <w:fldSimple w:instr=" SEQ Figure \* ARABIC ">
        <w:r w:rsidR="009830E4">
          <w:rPr>
            <w:noProof/>
          </w:rPr>
          <w:t>19</w:t>
        </w:r>
      </w:fldSimple>
      <w:r>
        <w:t xml:space="preserve"> Reducer Class (Crime class)</w:t>
      </w:r>
    </w:p>
    <w:p w:rsidR="001E1989" w:rsidRDefault="001E1989" w:rsidP="008356AE">
      <w:pPr>
        <w:spacing w:line="276" w:lineRule="auto"/>
        <w:rPr>
          <w:i/>
          <w:iCs/>
          <w:color w:val="000000" w:themeColor="text2"/>
          <w:sz w:val="18"/>
          <w:szCs w:val="18"/>
        </w:rPr>
      </w:pPr>
    </w:p>
    <w:p w:rsidR="001E1989" w:rsidRPr="00260B7D" w:rsidRDefault="001E1989" w:rsidP="00855107">
      <w:pPr>
        <w:spacing w:line="276" w:lineRule="auto"/>
        <w:ind w:firstLine="0"/>
      </w:pPr>
      <w:r>
        <w:lastRenderedPageBreak/>
        <w:t>The following table contains the list of classes used in our project and the objective for each of it.</w:t>
      </w:r>
    </w:p>
    <w:tbl>
      <w:tblPr>
        <w:tblStyle w:val="TableGrid"/>
        <w:tblW w:w="0" w:type="auto"/>
        <w:jc w:val="center"/>
        <w:tblCellSpacing w:w="56" w:type="dxa"/>
        <w:tblLayout w:type="fixed"/>
        <w:tblLook w:val="04A0" w:firstRow="1" w:lastRow="0" w:firstColumn="1" w:lastColumn="0" w:noHBand="0" w:noVBand="1"/>
        <w:tblCaption w:val="Class name and logic"/>
      </w:tblPr>
      <w:tblGrid>
        <w:gridCol w:w="1156"/>
        <w:gridCol w:w="2163"/>
        <w:gridCol w:w="1955"/>
        <w:gridCol w:w="4636"/>
      </w:tblGrid>
      <w:tr w:rsidR="001E1989" w:rsidTr="003E746D">
        <w:trPr>
          <w:cantSplit/>
          <w:tblCellSpacing w:w="56" w:type="dxa"/>
          <w:jc w:val="center"/>
        </w:trPr>
        <w:tc>
          <w:tcPr>
            <w:tcW w:w="988" w:type="dxa"/>
            <w:vAlign w:val="center"/>
          </w:tcPr>
          <w:p w:rsidR="001E1989" w:rsidRDefault="001E1989" w:rsidP="008356AE">
            <w:pPr>
              <w:spacing w:line="276" w:lineRule="auto"/>
              <w:ind w:firstLine="0"/>
              <w:jc w:val="center"/>
              <w:rPr>
                <w:b/>
              </w:rPr>
            </w:pPr>
            <w:proofErr w:type="spellStart"/>
            <w:r>
              <w:rPr>
                <w:b/>
              </w:rPr>
              <w:t>Sno</w:t>
            </w:r>
            <w:proofErr w:type="spellEnd"/>
            <w:r>
              <w:rPr>
                <w:b/>
              </w:rPr>
              <w:t>.</w:t>
            </w:r>
          </w:p>
        </w:tc>
        <w:tc>
          <w:tcPr>
            <w:tcW w:w="2051" w:type="dxa"/>
            <w:vAlign w:val="center"/>
          </w:tcPr>
          <w:p w:rsidR="001E1989" w:rsidRPr="00A61191" w:rsidRDefault="001E1989" w:rsidP="008356AE">
            <w:pPr>
              <w:spacing w:line="276" w:lineRule="auto"/>
              <w:ind w:firstLine="0"/>
              <w:jc w:val="center"/>
              <w:rPr>
                <w:b/>
              </w:rPr>
            </w:pPr>
            <w:r>
              <w:rPr>
                <w:b/>
              </w:rPr>
              <w:t>Class Name</w:t>
            </w:r>
          </w:p>
        </w:tc>
        <w:tc>
          <w:tcPr>
            <w:tcW w:w="1843" w:type="dxa"/>
            <w:vAlign w:val="center"/>
          </w:tcPr>
          <w:p w:rsidR="001E1989" w:rsidRDefault="001E1989" w:rsidP="008356AE">
            <w:pPr>
              <w:spacing w:line="276" w:lineRule="auto"/>
              <w:ind w:firstLine="0"/>
              <w:jc w:val="center"/>
              <w:rPr>
                <w:b/>
              </w:rPr>
            </w:pPr>
            <w:r>
              <w:rPr>
                <w:b/>
              </w:rPr>
              <w:t>Job Name</w:t>
            </w:r>
          </w:p>
        </w:tc>
        <w:tc>
          <w:tcPr>
            <w:tcW w:w="4468" w:type="dxa"/>
            <w:vAlign w:val="center"/>
          </w:tcPr>
          <w:p w:rsidR="001E1989" w:rsidRPr="00A61191" w:rsidRDefault="001E1989" w:rsidP="008356AE">
            <w:pPr>
              <w:spacing w:line="276" w:lineRule="auto"/>
              <w:ind w:firstLine="0"/>
              <w:jc w:val="center"/>
              <w:rPr>
                <w:b/>
              </w:rPr>
            </w:pPr>
            <w:r>
              <w:rPr>
                <w:b/>
              </w:rPr>
              <w:t>Objective</w:t>
            </w:r>
          </w:p>
        </w:tc>
      </w:tr>
      <w:tr w:rsidR="001E1989" w:rsidRPr="00A61191" w:rsidTr="003E746D">
        <w:trPr>
          <w:cantSplit/>
          <w:tblCellSpacing w:w="56" w:type="dxa"/>
          <w:jc w:val="center"/>
        </w:trPr>
        <w:tc>
          <w:tcPr>
            <w:tcW w:w="988" w:type="dxa"/>
            <w:vAlign w:val="center"/>
          </w:tcPr>
          <w:p w:rsidR="001E1989" w:rsidRPr="00A61191" w:rsidRDefault="001E1989" w:rsidP="008356AE">
            <w:pPr>
              <w:spacing w:line="276" w:lineRule="auto"/>
              <w:ind w:firstLine="0"/>
              <w:jc w:val="center"/>
            </w:pPr>
            <w:r>
              <w:t>1</w:t>
            </w:r>
          </w:p>
        </w:tc>
        <w:tc>
          <w:tcPr>
            <w:tcW w:w="2051" w:type="dxa"/>
            <w:vAlign w:val="center"/>
          </w:tcPr>
          <w:p w:rsidR="001E1989" w:rsidRPr="00A61191" w:rsidRDefault="001E1989" w:rsidP="008356AE">
            <w:pPr>
              <w:spacing w:line="276" w:lineRule="auto"/>
            </w:pPr>
            <w:r w:rsidRPr="00A61191">
              <w:t>Crime</w:t>
            </w:r>
          </w:p>
        </w:tc>
        <w:tc>
          <w:tcPr>
            <w:tcW w:w="1843" w:type="dxa"/>
            <w:vAlign w:val="center"/>
          </w:tcPr>
          <w:p w:rsidR="001E1989" w:rsidRPr="00A61191" w:rsidRDefault="001E1989" w:rsidP="008356AE">
            <w:pPr>
              <w:spacing w:line="276" w:lineRule="auto"/>
              <w:ind w:firstLine="0"/>
              <w:jc w:val="center"/>
            </w:pPr>
            <w:r>
              <w:t>Usecase1</w:t>
            </w:r>
          </w:p>
        </w:tc>
        <w:tc>
          <w:tcPr>
            <w:tcW w:w="4468" w:type="dxa"/>
            <w:vAlign w:val="center"/>
          </w:tcPr>
          <w:p w:rsidR="001E1989" w:rsidRPr="00A61191" w:rsidRDefault="001E1989" w:rsidP="008356AE">
            <w:pPr>
              <w:spacing w:line="276" w:lineRule="auto"/>
              <w:ind w:firstLine="0"/>
            </w:pPr>
            <w:r w:rsidRPr="00A61191">
              <w:t>To obtain number of crimes based on location and time of the day</w:t>
            </w:r>
          </w:p>
        </w:tc>
      </w:tr>
      <w:tr w:rsidR="001E1989" w:rsidRPr="00A61191" w:rsidTr="003E746D">
        <w:trPr>
          <w:cantSplit/>
          <w:tblCellSpacing w:w="56" w:type="dxa"/>
          <w:jc w:val="center"/>
        </w:trPr>
        <w:tc>
          <w:tcPr>
            <w:tcW w:w="988" w:type="dxa"/>
            <w:vAlign w:val="center"/>
          </w:tcPr>
          <w:p w:rsidR="001E1989" w:rsidRPr="00A61191" w:rsidRDefault="001E1989" w:rsidP="008356AE">
            <w:pPr>
              <w:spacing w:line="276" w:lineRule="auto"/>
              <w:ind w:firstLine="0"/>
              <w:jc w:val="center"/>
            </w:pPr>
            <w:r>
              <w:t>2</w:t>
            </w:r>
          </w:p>
        </w:tc>
        <w:tc>
          <w:tcPr>
            <w:tcW w:w="2051" w:type="dxa"/>
            <w:vAlign w:val="center"/>
          </w:tcPr>
          <w:p w:rsidR="001E1989" w:rsidRPr="00A61191" w:rsidRDefault="001E1989" w:rsidP="008356AE">
            <w:pPr>
              <w:spacing w:line="276" w:lineRule="auto"/>
            </w:pPr>
            <w:r w:rsidRPr="00A61191">
              <w:t>Crime1</w:t>
            </w:r>
          </w:p>
        </w:tc>
        <w:tc>
          <w:tcPr>
            <w:tcW w:w="1843" w:type="dxa"/>
            <w:vAlign w:val="center"/>
          </w:tcPr>
          <w:p w:rsidR="001E1989" w:rsidRPr="00A61191" w:rsidRDefault="001E1989" w:rsidP="008356AE">
            <w:pPr>
              <w:spacing w:line="276" w:lineRule="auto"/>
              <w:ind w:firstLine="0"/>
              <w:jc w:val="center"/>
            </w:pPr>
            <w:r>
              <w:t>Usecase2</w:t>
            </w:r>
          </w:p>
        </w:tc>
        <w:tc>
          <w:tcPr>
            <w:tcW w:w="4468" w:type="dxa"/>
            <w:vAlign w:val="center"/>
          </w:tcPr>
          <w:p w:rsidR="001E1989" w:rsidRPr="00A61191" w:rsidRDefault="001E1989" w:rsidP="008356AE">
            <w:pPr>
              <w:spacing w:line="276" w:lineRule="auto"/>
              <w:ind w:firstLine="0"/>
            </w:pPr>
            <w:r w:rsidRPr="00A61191">
              <w:t>To obtain</w:t>
            </w:r>
            <w:r>
              <w:t xml:space="preserve"> n</w:t>
            </w:r>
            <w:r w:rsidRPr="00A61191">
              <w:t>umber of victims of crimes based on age range and sex</w:t>
            </w:r>
          </w:p>
        </w:tc>
      </w:tr>
      <w:tr w:rsidR="001E1989" w:rsidRPr="00A61191" w:rsidTr="003E746D">
        <w:trPr>
          <w:cantSplit/>
          <w:tblCellSpacing w:w="56" w:type="dxa"/>
          <w:jc w:val="center"/>
        </w:trPr>
        <w:tc>
          <w:tcPr>
            <w:tcW w:w="988" w:type="dxa"/>
            <w:vAlign w:val="center"/>
          </w:tcPr>
          <w:p w:rsidR="001E1989" w:rsidRPr="00A61191" w:rsidRDefault="001E1989" w:rsidP="008356AE">
            <w:pPr>
              <w:spacing w:line="276" w:lineRule="auto"/>
              <w:ind w:firstLine="0"/>
              <w:jc w:val="center"/>
            </w:pPr>
            <w:r>
              <w:t>3</w:t>
            </w:r>
          </w:p>
        </w:tc>
        <w:tc>
          <w:tcPr>
            <w:tcW w:w="2051" w:type="dxa"/>
            <w:vAlign w:val="center"/>
          </w:tcPr>
          <w:p w:rsidR="001E1989" w:rsidRPr="00A61191" w:rsidRDefault="001E1989" w:rsidP="008356AE">
            <w:pPr>
              <w:spacing w:line="276" w:lineRule="auto"/>
            </w:pPr>
            <w:r w:rsidRPr="00A61191">
              <w:t>Crime2</w:t>
            </w:r>
          </w:p>
        </w:tc>
        <w:tc>
          <w:tcPr>
            <w:tcW w:w="1843" w:type="dxa"/>
            <w:vAlign w:val="center"/>
          </w:tcPr>
          <w:p w:rsidR="001E1989" w:rsidRPr="00A61191" w:rsidRDefault="001E1989" w:rsidP="008356AE">
            <w:pPr>
              <w:spacing w:line="276" w:lineRule="auto"/>
              <w:ind w:firstLine="0"/>
              <w:jc w:val="center"/>
            </w:pPr>
            <w:r>
              <w:t>Usecase3</w:t>
            </w:r>
          </w:p>
        </w:tc>
        <w:tc>
          <w:tcPr>
            <w:tcW w:w="4468" w:type="dxa"/>
            <w:vAlign w:val="center"/>
          </w:tcPr>
          <w:p w:rsidR="001E1989" w:rsidRPr="00A61191" w:rsidRDefault="001E1989" w:rsidP="008356AE">
            <w:pPr>
              <w:spacing w:line="276" w:lineRule="auto"/>
              <w:ind w:firstLine="0"/>
            </w:pPr>
            <w:r w:rsidRPr="00A61191">
              <w:t>To obtain</w:t>
            </w:r>
            <w:r>
              <w:t xml:space="preserve"> n</w:t>
            </w:r>
            <w:r w:rsidRPr="004C4C98">
              <w:t>umber of crimes based on the type of premises</w:t>
            </w:r>
          </w:p>
        </w:tc>
      </w:tr>
      <w:tr w:rsidR="001E1989" w:rsidRPr="00A61191" w:rsidTr="003E746D">
        <w:trPr>
          <w:cantSplit/>
          <w:tblCellSpacing w:w="56" w:type="dxa"/>
          <w:jc w:val="center"/>
        </w:trPr>
        <w:tc>
          <w:tcPr>
            <w:tcW w:w="988" w:type="dxa"/>
            <w:vAlign w:val="center"/>
          </w:tcPr>
          <w:p w:rsidR="001E1989" w:rsidRDefault="001E1989" w:rsidP="008356AE">
            <w:pPr>
              <w:spacing w:line="276" w:lineRule="auto"/>
              <w:ind w:firstLine="0"/>
              <w:jc w:val="center"/>
            </w:pPr>
            <w:r>
              <w:t>4</w:t>
            </w:r>
          </w:p>
        </w:tc>
        <w:tc>
          <w:tcPr>
            <w:tcW w:w="2051" w:type="dxa"/>
            <w:vAlign w:val="center"/>
          </w:tcPr>
          <w:p w:rsidR="001E1989" w:rsidRPr="00A61191" w:rsidRDefault="001E1989" w:rsidP="008356AE">
            <w:pPr>
              <w:spacing w:line="276" w:lineRule="auto"/>
            </w:pPr>
            <w:r>
              <w:t>Crime3</w:t>
            </w:r>
          </w:p>
        </w:tc>
        <w:tc>
          <w:tcPr>
            <w:tcW w:w="1843" w:type="dxa"/>
            <w:vAlign w:val="center"/>
          </w:tcPr>
          <w:p w:rsidR="001E1989" w:rsidRPr="00A61191" w:rsidRDefault="001E1989" w:rsidP="008356AE">
            <w:pPr>
              <w:spacing w:line="276" w:lineRule="auto"/>
              <w:ind w:firstLine="0"/>
              <w:jc w:val="center"/>
            </w:pPr>
            <w:r>
              <w:t>Usecase4</w:t>
            </w:r>
          </w:p>
        </w:tc>
        <w:tc>
          <w:tcPr>
            <w:tcW w:w="4468" w:type="dxa"/>
            <w:vAlign w:val="center"/>
          </w:tcPr>
          <w:p w:rsidR="001E1989" w:rsidRPr="00A61191" w:rsidRDefault="001E1989" w:rsidP="008356AE">
            <w:pPr>
              <w:spacing w:line="276" w:lineRule="auto"/>
              <w:ind w:firstLine="0"/>
            </w:pPr>
            <w:r w:rsidRPr="00A61191">
              <w:t>To obtain</w:t>
            </w:r>
            <w:r>
              <w:t xml:space="preserve"> list of weapons</w:t>
            </w:r>
            <w:r w:rsidRPr="00CF11E4">
              <w:t xml:space="preserve"> used and number of crimes committed with each type</w:t>
            </w:r>
            <w:r>
              <w:t xml:space="preserve"> of weapon</w:t>
            </w:r>
          </w:p>
        </w:tc>
      </w:tr>
      <w:tr w:rsidR="001E1989" w:rsidRPr="00A61191" w:rsidTr="003E746D">
        <w:trPr>
          <w:cantSplit/>
          <w:tblCellSpacing w:w="56" w:type="dxa"/>
          <w:jc w:val="center"/>
        </w:trPr>
        <w:tc>
          <w:tcPr>
            <w:tcW w:w="988" w:type="dxa"/>
            <w:vAlign w:val="center"/>
          </w:tcPr>
          <w:p w:rsidR="001E1989" w:rsidRDefault="001E1989" w:rsidP="008356AE">
            <w:pPr>
              <w:spacing w:line="276" w:lineRule="auto"/>
              <w:ind w:firstLine="0"/>
              <w:jc w:val="center"/>
            </w:pPr>
            <w:r>
              <w:t>5</w:t>
            </w:r>
          </w:p>
        </w:tc>
        <w:tc>
          <w:tcPr>
            <w:tcW w:w="2051" w:type="dxa"/>
            <w:vAlign w:val="center"/>
          </w:tcPr>
          <w:p w:rsidR="001E1989" w:rsidRPr="00A61191" w:rsidRDefault="001E1989" w:rsidP="008356AE">
            <w:pPr>
              <w:spacing w:line="276" w:lineRule="auto"/>
            </w:pPr>
            <w:r>
              <w:t>Crime4</w:t>
            </w:r>
          </w:p>
        </w:tc>
        <w:tc>
          <w:tcPr>
            <w:tcW w:w="1843" w:type="dxa"/>
            <w:vAlign w:val="center"/>
          </w:tcPr>
          <w:p w:rsidR="001E1989" w:rsidRPr="00A61191" w:rsidRDefault="001E1989" w:rsidP="008356AE">
            <w:pPr>
              <w:keepNext/>
              <w:spacing w:line="276" w:lineRule="auto"/>
              <w:ind w:firstLine="0"/>
              <w:jc w:val="center"/>
            </w:pPr>
            <w:r>
              <w:t>Usecase5</w:t>
            </w:r>
          </w:p>
        </w:tc>
        <w:tc>
          <w:tcPr>
            <w:tcW w:w="4468" w:type="dxa"/>
            <w:vAlign w:val="center"/>
          </w:tcPr>
          <w:p w:rsidR="001E1989" w:rsidRPr="00A61191" w:rsidRDefault="001E1989" w:rsidP="008356AE">
            <w:pPr>
              <w:keepNext/>
              <w:spacing w:line="276" w:lineRule="auto"/>
              <w:ind w:firstLine="0"/>
            </w:pPr>
            <w:r w:rsidRPr="00A61191">
              <w:t>To obtain</w:t>
            </w:r>
            <w:r>
              <w:t xml:space="preserve"> n</w:t>
            </w:r>
            <w:r w:rsidRPr="00DC6A97">
              <w:t>umber of crimes based on nature and location</w:t>
            </w:r>
          </w:p>
        </w:tc>
      </w:tr>
    </w:tbl>
    <w:p w:rsidR="001E1989" w:rsidRDefault="001E1989" w:rsidP="008356AE">
      <w:pPr>
        <w:pStyle w:val="Caption"/>
        <w:spacing w:before="240" w:line="276" w:lineRule="auto"/>
        <w:jc w:val="center"/>
      </w:pPr>
      <w:r>
        <w:t xml:space="preserve">Table </w:t>
      </w:r>
      <w:fldSimple w:instr=" SEQ Table \* ARABIC ">
        <w:r>
          <w:rPr>
            <w:noProof/>
          </w:rPr>
          <w:t>1</w:t>
        </w:r>
      </w:fldSimple>
      <w:r>
        <w:t xml:space="preserve"> Class and its Objective</w:t>
      </w:r>
    </w:p>
    <w:p w:rsidR="001E1989" w:rsidRPr="001E1989" w:rsidRDefault="001E1989" w:rsidP="008356AE">
      <w:pPr>
        <w:pStyle w:val="Heading2"/>
        <w:spacing w:line="276" w:lineRule="auto"/>
        <w:jc w:val="both"/>
      </w:pPr>
      <w:r>
        <w:t xml:space="preserve">5. </w:t>
      </w:r>
      <w:r>
        <w:rPr>
          <w:rFonts w:ascii="Arial" w:hAnsi="Arial" w:cs="Arial"/>
          <w:sz w:val="20"/>
          <w:szCs w:val="20"/>
        </w:rPr>
        <w:t>Displaying the results of the big data analysis</w:t>
      </w:r>
    </w:p>
    <w:p w:rsidR="00EB4FD1" w:rsidRDefault="001E1989" w:rsidP="008356AE">
      <w:pPr>
        <w:spacing w:line="276" w:lineRule="auto"/>
        <w:ind w:firstLine="0"/>
        <w:jc w:val="both"/>
      </w:pPr>
      <w:r>
        <w:t xml:space="preserve">5.1 In our project, we used Tableau to visualize the data obtained from analysis. </w:t>
      </w:r>
      <w:r w:rsidR="00855107">
        <w:t>To</w:t>
      </w:r>
      <w:r>
        <w:t xml:space="preserve"> do so, we connected Tableau to Amazon Athena, a server-less</w:t>
      </w:r>
      <w:r w:rsidRPr="00254578">
        <w:t xml:space="preserve"> interactive query service that makes it easy to analy</w:t>
      </w:r>
      <w:r>
        <w:t>z</w:t>
      </w:r>
      <w:r w:rsidRPr="00254578">
        <w:t>e big data in S3 using standard SQL</w:t>
      </w:r>
      <w:r>
        <w:t>.</w:t>
      </w:r>
      <w:r w:rsidR="00E346AE">
        <w:t xml:space="preserve"> Tableau desktop then connects directly to the data source stored as data tables on Amazon Athena. </w:t>
      </w:r>
      <w:r w:rsidR="00206CC4">
        <w:t>This data is used to create dashboards that comprehensively display the results of the analysis.</w:t>
      </w:r>
    </w:p>
    <w:p w:rsidR="00FE0E27" w:rsidRDefault="00FE0E27" w:rsidP="008356AE">
      <w:pPr>
        <w:spacing w:line="276" w:lineRule="auto"/>
        <w:ind w:firstLine="0"/>
        <w:jc w:val="both"/>
      </w:pPr>
    </w:p>
    <w:p w:rsidR="00FE0E27" w:rsidRDefault="00FE0E27" w:rsidP="008356AE">
      <w:pPr>
        <w:spacing w:line="276" w:lineRule="auto"/>
        <w:ind w:firstLine="0"/>
        <w:jc w:val="both"/>
      </w:pPr>
    </w:p>
    <w:p w:rsidR="00206CC4" w:rsidRDefault="00206CC4" w:rsidP="008356AE">
      <w:pPr>
        <w:spacing w:line="276" w:lineRule="auto"/>
        <w:ind w:firstLine="0"/>
        <w:jc w:val="both"/>
      </w:pPr>
      <w:r>
        <w:t>5.2 We create</w:t>
      </w:r>
      <w:r w:rsidR="00855107">
        <w:t>d</w:t>
      </w:r>
      <w:r>
        <w:t xml:space="preserve"> a database called </w:t>
      </w:r>
      <w:proofErr w:type="spellStart"/>
      <w:r>
        <w:t>db_CrimeData</w:t>
      </w:r>
      <w:proofErr w:type="spellEnd"/>
      <w:r>
        <w:t xml:space="preserve"> </w:t>
      </w:r>
      <w:r w:rsidR="00855107">
        <w:t>to</w:t>
      </w:r>
      <w:r>
        <w:t xml:space="preserve"> hold the output data. Different tables are created for each use</w:t>
      </w:r>
      <w:r w:rsidR="008648B8">
        <w:t xml:space="preserve"> </w:t>
      </w:r>
      <w:r>
        <w:t xml:space="preserve">case. </w:t>
      </w:r>
      <w:r w:rsidR="008648B8">
        <w:t>The table tb_UseCase1Results is created for use case 1. Similarly</w:t>
      </w:r>
      <w:r w:rsidR="00855107">
        <w:t>,</w:t>
      </w:r>
      <w:r w:rsidR="008648B8">
        <w:t xml:space="preserve"> tables are created for the other use cases.</w:t>
      </w:r>
    </w:p>
    <w:p w:rsidR="00E532E3" w:rsidRDefault="00E532E3" w:rsidP="008356AE">
      <w:pPr>
        <w:pStyle w:val="ListParagraph"/>
        <w:numPr>
          <w:ilvl w:val="0"/>
          <w:numId w:val="29"/>
        </w:numPr>
        <w:spacing w:line="276" w:lineRule="auto"/>
        <w:jc w:val="both"/>
      </w:pPr>
      <w:r>
        <w:t>Click on Create table in the Database window.</w:t>
      </w:r>
    </w:p>
    <w:p w:rsidR="0068106E" w:rsidRDefault="00E532E3" w:rsidP="0068106E">
      <w:pPr>
        <w:pStyle w:val="ListParagraph"/>
        <w:keepNext/>
        <w:spacing w:line="276" w:lineRule="auto"/>
        <w:jc w:val="center"/>
      </w:pPr>
      <w:r>
        <w:rPr>
          <w:noProof/>
          <w:lang w:val="en-IN" w:eastAsia="en-IN"/>
        </w:rPr>
        <w:lastRenderedPageBreak/>
        <w:drawing>
          <wp:inline distT="0" distB="0" distL="0" distR="0" wp14:anchorId="4BF1BBCF" wp14:editId="13BEC93F">
            <wp:extent cx="5943600" cy="302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29585"/>
                    </a:xfrm>
                    <a:prstGeom prst="rect">
                      <a:avLst/>
                    </a:prstGeom>
                  </pic:spPr>
                </pic:pic>
              </a:graphicData>
            </a:graphic>
          </wp:inline>
        </w:drawing>
      </w:r>
    </w:p>
    <w:p w:rsidR="00E532E3" w:rsidRPr="00E532E3" w:rsidRDefault="0068106E" w:rsidP="0068106E">
      <w:pPr>
        <w:pStyle w:val="Caption"/>
        <w:jc w:val="center"/>
      </w:pPr>
      <w:r>
        <w:t xml:space="preserve">Figure </w:t>
      </w:r>
      <w:fldSimple w:instr=" SEQ Figure \* ARABIC ">
        <w:r w:rsidR="009830E4">
          <w:rPr>
            <w:noProof/>
          </w:rPr>
          <w:t>20</w:t>
        </w:r>
      </w:fldSimple>
      <w:r>
        <w:t xml:space="preserve"> </w:t>
      </w:r>
      <w:r w:rsidRPr="008F6705">
        <w:t>Table creation for use case 1 on Amazon Athena</w:t>
      </w:r>
    </w:p>
    <w:p w:rsidR="00E532E3" w:rsidRDefault="00E532E3" w:rsidP="0068106E">
      <w:pPr>
        <w:pStyle w:val="ListParagraph"/>
        <w:spacing w:line="276" w:lineRule="auto"/>
        <w:rPr>
          <w:i/>
        </w:rPr>
      </w:pPr>
    </w:p>
    <w:p w:rsidR="0068106E" w:rsidRPr="00E532E3" w:rsidRDefault="0068106E" w:rsidP="008356AE">
      <w:pPr>
        <w:pStyle w:val="ListParagraph"/>
        <w:spacing w:line="276" w:lineRule="auto"/>
        <w:jc w:val="center"/>
        <w:rPr>
          <w:i/>
        </w:rPr>
      </w:pPr>
    </w:p>
    <w:p w:rsidR="00E532E3" w:rsidRDefault="00E532E3" w:rsidP="008356AE">
      <w:pPr>
        <w:pStyle w:val="ListParagraph"/>
        <w:numPr>
          <w:ilvl w:val="0"/>
          <w:numId w:val="29"/>
        </w:numPr>
        <w:spacing w:line="276" w:lineRule="auto"/>
        <w:jc w:val="both"/>
      </w:pPr>
      <w:r>
        <w:t>Enter the table name and the data source location which is the output files in the S3 bucket.</w:t>
      </w:r>
    </w:p>
    <w:p w:rsidR="00E532E3" w:rsidRDefault="00E532E3" w:rsidP="008356AE">
      <w:pPr>
        <w:pStyle w:val="ListParagraph"/>
        <w:numPr>
          <w:ilvl w:val="0"/>
          <w:numId w:val="29"/>
        </w:numPr>
        <w:spacing w:line="276" w:lineRule="auto"/>
        <w:jc w:val="both"/>
      </w:pPr>
      <w:r>
        <w:t>Choose text files as data format in step 2.</w:t>
      </w:r>
    </w:p>
    <w:p w:rsidR="00E532E3" w:rsidRDefault="00E532E3" w:rsidP="008356AE">
      <w:pPr>
        <w:pStyle w:val="ListParagraph"/>
        <w:numPr>
          <w:ilvl w:val="0"/>
          <w:numId w:val="29"/>
        </w:numPr>
        <w:spacing w:line="276" w:lineRule="auto"/>
        <w:jc w:val="both"/>
      </w:pPr>
      <w:r>
        <w:t>Enter the datatype and name of each columns in the Columns tab.</w:t>
      </w:r>
    </w:p>
    <w:p w:rsidR="00AA648F" w:rsidRDefault="00AA648F" w:rsidP="008356AE">
      <w:pPr>
        <w:pStyle w:val="ListParagraph"/>
        <w:numPr>
          <w:ilvl w:val="0"/>
          <w:numId w:val="29"/>
        </w:numPr>
        <w:spacing w:line="276" w:lineRule="auto"/>
        <w:jc w:val="both"/>
      </w:pPr>
      <w:r>
        <w:t xml:space="preserve">Create the table. Repeat the process for each use case. </w:t>
      </w:r>
    </w:p>
    <w:p w:rsidR="00206CC4" w:rsidRDefault="00206CC4" w:rsidP="008356AE">
      <w:pPr>
        <w:spacing w:line="276" w:lineRule="auto"/>
        <w:ind w:firstLine="0"/>
      </w:pPr>
    </w:p>
    <w:p w:rsidR="0068106E" w:rsidRDefault="008648B8" w:rsidP="0068106E">
      <w:pPr>
        <w:keepNext/>
        <w:spacing w:line="276" w:lineRule="auto"/>
        <w:jc w:val="center"/>
      </w:pPr>
      <w:r>
        <w:rPr>
          <w:noProof/>
          <w:lang w:val="en-IN" w:eastAsia="en-IN"/>
        </w:rPr>
        <w:lastRenderedPageBreak/>
        <w:drawing>
          <wp:inline distT="0" distB="0" distL="0" distR="0" wp14:anchorId="27897455" wp14:editId="5F40964D">
            <wp:extent cx="4391025" cy="5505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5505450"/>
                    </a:xfrm>
                    <a:prstGeom prst="rect">
                      <a:avLst/>
                    </a:prstGeom>
                  </pic:spPr>
                </pic:pic>
              </a:graphicData>
            </a:graphic>
          </wp:inline>
        </w:drawing>
      </w:r>
    </w:p>
    <w:p w:rsidR="008648B8" w:rsidRDefault="0068106E" w:rsidP="0068106E">
      <w:pPr>
        <w:pStyle w:val="Caption"/>
        <w:jc w:val="center"/>
      </w:pPr>
      <w:r>
        <w:t xml:space="preserve">Figure </w:t>
      </w:r>
      <w:fldSimple w:instr=" SEQ Figure \* ARABIC ">
        <w:r w:rsidR="009830E4">
          <w:rPr>
            <w:noProof/>
          </w:rPr>
          <w:t>21</w:t>
        </w:r>
      </w:fldSimple>
      <w:r>
        <w:t xml:space="preserve"> </w:t>
      </w:r>
      <w:r w:rsidRPr="0008120A">
        <w:t>View of the list of all the tables created</w:t>
      </w:r>
    </w:p>
    <w:p w:rsidR="0068106E" w:rsidRDefault="0068106E" w:rsidP="008356AE">
      <w:pPr>
        <w:spacing w:line="276" w:lineRule="auto"/>
        <w:rPr>
          <w:i/>
        </w:rPr>
      </w:pPr>
    </w:p>
    <w:p w:rsidR="00ED2FBF" w:rsidRDefault="00ED2FBF" w:rsidP="008356AE">
      <w:pPr>
        <w:spacing w:line="276" w:lineRule="auto"/>
        <w:ind w:firstLine="0"/>
        <w:jc w:val="both"/>
      </w:pPr>
      <w:r>
        <w:t>We use this data source to create dashboards on tableau desktop.</w:t>
      </w:r>
    </w:p>
    <w:p w:rsidR="00AA648F" w:rsidRDefault="00AA648F" w:rsidP="008356AE">
      <w:pPr>
        <w:pStyle w:val="ListParagraph"/>
        <w:numPr>
          <w:ilvl w:val="0"/>
          <w:numId w:val="30"/>
        </w:numPr>
        <w:spacing w:line="276" w:lineRule="auto"/>
        <w:jc w:val="both"/>
      </w:pPr>
      <w:r>
        <w:t>Open tableau desktop. Click on Amazon Athena under connect to a server.</w:t>
      </w:r>
    </w:p>
    <w:p w:rsidR="00AA648F" w:rsidRDefault="00AA648F" w:rsidP="008356AE">
      <w:pPr>
        <w:pStyle w:val="ListParagraph"/>
        <w:numPr>
          <w:ilvl w:val="0"/>
          <w:numId w:val="30"/>
        </w:numPr>
        <w:spacing w:line="276" w:lineRule="auto"/>
        <w:jc w:val="both"/>
      </w:pPr>
      <w:r>
        <w:t>Enter the details of the AWS account which holds the data tables and click on sign-in.</w:t>
      </w:r>
    </w:p>
    <w:p w:rsidR="00AA648F" w:rsidRDefault="00AA648F" w:rsidP="008356AE">
      <w:pPr>
        <w:pStyle w:val="ListParagraph"/>
        <w:spacing w:line="276" w:lineRule="auto"/>
        <w:ind w:left="360"/>
        <w:jc w:val="both"/>
      </w:pPr>
    </w:p>
    <w:p w:rsidR="00ED2FBF" w:rsidRDefault="00ED2FBF" w:rsidP="008356AE">
      <w:pPr>
        <w:spacing w:line="276" w:lineRule="auto"/>
      </w:pPr>
    </w:p>
    <w:p w:rsidR="0068106E" w:rsidRDefault="00AA648F" w:rsidP="0068106E">
      <w:pPr>
        <w:keepNext/>
        <w:spacing w:line="276" w:lineRule="auto"/>
        <w:jc w:val="center"/>
      </w:pPr>
      <w:r>
        <w:rPr>
          <w:noProof/>
          <w:lang w:val="en-IN" w:eastAsia="en-IN"/>
        </w:rPr>
        <w:lastRenderedPageBreak/>
        <w:drawing>
          <wp:inline distT="0" distB="0" distL="0" distR="0" wp14:anchorId="61BCBB5C" wp14:editId="206C93E9">
            <wp:extent cx="5943600" cy="454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40250"/>
                    </a:xfrm>
                    <a:prstGeom prst="rect">
                      <a:avLst/>
                    </a:prstGeom>
                  </pic:spPr>
                </pic:pic>
              </a:graphicData>
            </a:graphic>
          </wp:inline>
        </w:drawing>
      </w:r>
    </w:p>
    <w:p w:rsidR="00AA648F" w:rsidRDefault="0068106E" w:rsidP="0068106E">
      <w:pPr>
        <w:pStyle w:val="Caption"/>
        <w:jc w:val="center"/>
      </w:pPr>
      <w:r>
        <w:t xml:space="preserve">Figure </w:t>
      </w:r>
      <w:fldSimple w:instr=" SEQ Figure \* ARABIC ">
        <w:r w:rsidR="009830E4">
          <w:rPr>
            <w:noProof/>
          </w:rPr>
          <w:t>22</w:t>
        </w:r>
      </w:fldSimple>
      <w:r>
        <w:t xml:space="preserve"> View of Access to Athena</w:t>
      </w:r>
    </w:p>
    <w:p w:rsidR="002655DA" w:rsidRDefault="002655DA"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8356AE">
      <w:pPr>
        <w:spacing w:line="276" w:lineRule="auto"/>
      </w:pPr>
    </w:p>
    <w:p w:rsidR="0068106E" w:rsidRDefault="0068106E" w:rsidP="0068106E">
      <w:pPr>
        <w:spacing w:line="276" w:lineRule="auto"/>
      </w:pPr>
    </w:p>
    <w:p w:rsidR="0068106E" w:rsidRDefault="0068106E" w:rsidP="0068106E">
      <w:pPr>
        <w:spacing w:line="276" w:lineRule="auto"/>
      </w:pPr>
    </w:p>
    <w:p w:rsidR="0068106E" w:rsidRDefault="0068106E" w:rsidP="0068106E">
      <w:pPr>
        <w:spacing w:line="276" w:lineRule="auto"/>
      </w:pPr>
    </w:p>
    <w:p w:rsidR="00AA648F" w:rsidRDefault="002655DA" w:rsidP="008356AE">
      <w:pPr>
        <w:pStyle w:val="ListParagraph"/>
        <w:numPr>
          <w:ilvl w:val="0"/>
          <w:numId w:val="32"/>
        </w:numPr>
        <w:spacing w:line="276" w:lineRule="auto"/>
      </w:pPr>
      <w:r>
        <w:lastRenderedPageBreak/>
        <w:t>T</w:t>
      </w:r>
      <w:r w:rsidR="00AA648F">
        <w:t xml:space="preserve">he table that is needed for each </w:t>
      </w:r>
      <w:r w:rsidR="00E15B70">
        <w:t>use case</w:t>
      </w:r>
      <w:r>
        <w:t xml:space="preserve"> is chosen</w:t>
      </w:r>
      <w:r w:rsidR="00AA648F">
        <w:t>.</w:t>
      </w:r>
    </w:p>
    <w:p w:rsidR="009830E4" w:rsidRDefault="002655DA" w:rsidP="009830E4">
      <w:pPr>
        <w:keepNext/>
        <w:spacing w:line="276" w:lineRule="auto"/>
        <w:jc w:val="center"/>
      </w:pPr>
      <w:r>
        <w:rPr>
          <w:noProof/>
          <w:lang w:val="en-IN" w:eastAsia="en-IN"/>
        </w:rPr>
        <w:drawing>
          <wp:inline distT="0" distB="0" distL="0" distR="0" wp14:anchorId="2097CB59" wp14:editId="7A60DE76">
            <wp:extent cx="5943600" cy="4668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68520"/>
                    </a:xfrm>
                    <a:prstGeom prst="rect">
                      <a:avLst/>
                    </a:prstGeom>
                  </pic:spPr>
                </pic:pic>
              </a:graphicData>
            </a:graphic>
          </wp:inline>
        </w:drawing>
      </w:r>
    </w:p>
    <w:p w:rsidR="002655DA" w:rsidRDefault="009830E4" w:rsidP="009830E4">
      <w:pPr>
        <w:pStyle w:val="Caption"/>
        <w:jc w:val="center"/>
      </w:pPr>
      <w:r>
        <w:t xml:space="preserve">Figure </w:t>
      </w:r>
      <w:fldSimple w:instr=" SEQ Figure \* ARABIC ">
        <w:r>
          <w:rPr>
            <w:noProof/>
          </w:rPr>
          <w:t>23</w:t>
        </w:r>
      </w:fldSimple>
      <w:r>
        <w:t xml:space="preserve"> Athena - Choosing Table</w:t>
      </w:r>
    </w:p>
    <w:p w:rsidR="009830E4" w:rsidRDefault="009830E4" w:rsidP="008356AE">
      <w:pPr>
        <w:spacing w:line="276" w:lineRule="auto"/>
      </w:pPr>
    </w:p>
    <w:p w:rsidR="009830E4" w:rsidRDefault="009830E4" w:rsidP="008356AE">
      <w:pPr>
        <w:spacing w:line="276" w:lineRule="auto"/>
      </w:pPr>
    </w:p>
    <w:p w:rsidR="002655DA" w:rsidRDefault="002655DA" w:rsidP="008356AE">
      <w:pPr>
        <w:pStyle w:val="ListParagraph"/>
        <w:numPr>
          <w:ilvl w:val="0"/>
          <w:numId w:val="32"/>
        </w:numPr>
        <w:spacing w:line="276" w:lineRule="auto"/>
      </w:pPr>
      <w:r>
        <w:t>The report is built in the worksheet tab using this data source.</w:t>
      </w:r>
    </w:p>
    <w:p w:rsidR="002655DA" w:rsidRDefault="002655DA" w:rsidP="008356AE">
      <w:pPr>
        <w:pStyle w:val="ListParagraph"/>
        <w:numPr>
          <w:ilvl w:val="0"/>
          <w:numId w:val="32"/>
        </w:numPr>
        <w:spacing w:line="276" w:lineRule="auto"/>
      </w:pPr>
      <w:r>
        <w:t>The data table columns are populated in the dimensions window. These dimensions are dragged and dropped on to the worksheet to create tables and charts.</w:t>
      </w:r>
    </w:p>
    <w:p w:rsidR="009830E4" w:rsidRDefault="002655DA" w:rsidP="009830E4">
      <w:pPr>
        <w:keepNext/>
        <w:spacing w:line="276" w:lineRule="auto"/>
        <w:ind w:firstLine="0"/>
        <w:jc w:val="center"/>
      </w:pPr>
      <w:r>
        <w:rPr>
          <w:noProof/>
          <w:lang w:val="en-IN" w:eastAsia="en-IN"/>
        </w:rPr>
        <w:lastRenderedPageBreak/>
        <w:drawing>
          <wp:inline distT="0" distB="0" distL="0" distR="0" wp14:anchorId="549E1A31" wp14:editId="505F9BB2">
            <wp:extent cx="5943600" cy="2957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7195"/>
                    </a:xfrm>
                    <a:prstGeom prst="rect">
                      <a:avLst/>
                    </a:prstGeom>
                  </pic:spPr>
                </pic:pic>
              </a:graphicData>
            </a:graphic>
          </wp:inline>
        </w:drawing>
      </w:r>
    </w:p>
    <w:p w:rsidR="002655DA" w:rsidRDefault="009830E4" w:rsidP="009830E4">
      <w:pPr>
        <w:pStyle w:val="Caption"/>
        <w:jc w:val="center"/>
      </w:pPr>
      <w:r>
        <w:t xml:space="preserve">Figure </w:t>
      </w:r>
      <w:fldSimple w:instr=" SEQ Figure \* ARABIC ">
        <w:r>
          <w:rPr>
            <w:noProof/>
          </w:rPr>
          <w:t>24</w:t>
        </w:r>
      </w:fldSimple>
      <w:r>
        <w:t xml:space="preserve"> Tableau Dashboard Sample</w:t>
      </w:r>
    </w:p>
    <w:p w:rsidR="002655DA" w:rsidRDefault="002655DA" w:rsidP="008356AE">
      <w:pPr>
        <w:spacing w:line="276" w:lineRule="auto"/>
        <w:ind w:firstLine="0"/>
      </w:pPr>
    </w:p>
    <w:p w:rsidR="002655DA" w:rsidRDefault="002655DA" w:rsidP="008356AE">
      <w:pPr>
        <w:pStyle w:val="ListParagraph"/>
        <w:numPr>
          <w:ilvl w:val="0"/>
          <w:numId w:val="34"/>
        </w:numPr>
        <w:spacing w:line="276" w:lineRule="auto"/>
        <w:jc w:val="both"/>
      </w:pPr>
      <w:r>
        <w:t xml:space="preserve">We created dashboards using worksheets for each use case. </w:t>
      </w:r>
    </w:p>
    <w:p w:rsidR="002655DA" w:rsidRDefault="002655DA" w:rsidP="008356AE">
      <w:pPr>
        <w:pStyle w:val="ListParagraph"/>
        <w:numPr>
          <w:ilvl w:val="0"/>
          <w:numId w:val="34"/>
        </w:numPr>
        <w:spacing w:line="276" w:lineRule="auto"/>
        <w:jc w:val="both"/>
      </w:pPr>
      <w:r>
        <w:t xml:space="preserve">We used these dashboards to create a story which </w:t>
      </w:r>
      <w:r w:rsidR="00D26A33">
        <w:t xml:space="preserve">holds all the use cases as a single unit. </w:t>
      </w:r>
    </w:p>
    <w:p w:rsidR="00D26A33" w:rsidRDefault="00D26A33" w:rsidP="008356AE">
      <w:pPr>
        <w:pStyle w:val="ListParagraph"/>
        <w:numPr>
          <w:ilvl w:val="0"/>
          <w:numId w:val="34"/>
        </w:numPr>
        <w:spacing w:line="276" w:lineRule="auto"/>
        <w:jc w:val="both"/>
      </w:pPr>
      <w:r>
        <w:t xml:space="preserve">We then publish the </w:t>
      </w:r>
      <w:r w:rsidR="00585EBB">
        <w:t>workbook</w:t>
      </w:r>
      <w:r>
        <w:t xml:space="preserve"> on Tableau Public web server which can be accessed with the following link:</w:t>
      </w:r>
    </w:p>
    <w:p w:rsidR="0095541C" w:rsidRDefault="00776349" w:rsidP="00E15B70">
      <w:pPr>
        <w:pStyle w:val="ListParagraph"/>
        <w:spacing w:line="276" w:lineRule="auto"/>
        <w:ind w:left="1080"/>
        <w:jc w:val="both"/>
      </w:pPr>
      <w:hyperlink r:id="rId36" w:anchor="!/vizhome/Final_CloudProject/CloudProject-AnalysingCrimeData" w:history="1">
        <w:r w:rsidR="00D26A33" w:rsidRPr="009D0A47">
          <w:rPr>
            <w:rStyle w:val="Hyperlink"/>
          </w:rPr>
          <w:t>https://public.tableau.com/profile/ramya.chandrashekar#!/vizhome/Final_CloudProject/CloudProject-AnalysingCrimeData</w:t>
        </w:r>
      </w:hyperlink>
    </w:p>
    <w:p w:rsidR="004F3893" w:rsidRDefault="004F3893" w:rsidP="008356AE">
      <w:pPr>
        <w:spacing w:line="276" w:lineRule="auto"/>
      </w:pPr>
    </w:p>
    <w:p w:rsidR="00585EBB" w:rsidRDefault="00585EBB" w:rsidP="008356AE">
      <w:pPr>
        <w:spacing w:line="276" w:lineRule="auto"/>
        <w:ind w:firstLine="0"/>
        <w:jc w:val="both"/>
      </w:pPr>
      <w:r>
        <w:t>5.3 Description of the reports:</w:t>
      </w:r>
    </w:p>
    <w:p w:rsidR="00585EBB" w:rsidRDefault="00585EBB" w:rsidP="008356AE">
      <w:pPr>
        <w:spacing w:line="276" w:lineRule="auto"/>
        <w:ind w:firstLine="0"/>
        <w:jc w:val="both"/>
      </w:pPr>
      <w:r>
        <w:t>The final workbook contains the following 5 use cases</w:t>
      </w:r>
    </w:p>
    <w:p w:rsidR="00585EBB" w:rsidRDefault="00585EBB" w:rsidP="008356AE">
      <w:pPr>
        <w:pStyle w:val="ListParagraph"/>
        <w:numPr>
          <w:ilvl w:val="0"/>
          <w:numId w:val="36"/>
        </w:numPr>
        <w:spacing w:line="276" w:lineRule="auto"/>
        <w:jc w:val="both"/>
      </w:pPr>
      <w:r>
        <w:t xml:space="preserve">Use case 1: We created a bar graph representing the crime rate based on time for the streets in Los Angeles. The time and sheet filters can be used to view and compare data for a </w:t>
      </w:r>
      <w:proofErr w:type="gramStart"/>
      <w:r>
        <w:t>particular street</w:t>
      </w:r>
      <w:proofErr w:type="gramEnd"/>
      <w:r>
        <w:t xml:space="preserve"> and time.</w:t>
      </w:r>
    </w:p>
    <w:p w:rsidR="00585EBB" w:rsidRDefault="00585EBB" w:rsidP="008356AE">
      <w:pPr>
        <w:pStyle w:val="ListParagraph"/>
        <w:spacing w:line="276" w:lineRule="auto"/>
        <w:ind w:left="1440"/>
      </w:pPr>
    </w:p>
    <w:p w:rsidR="009830E4" w:rsidRDefault="00585EBB" w:rsidP="009830E4">
      <w:pPr>
        <w:pStyle w:val="ListParagraph"/>
        <w:keepNext/>
        <w:spacing w:line="276" w:lineRule="auto"/>
        <w:ind w:left="0"/>
        <w:jc w:val="center"/>
      </w:pPr>
      <w:r>
        <w:rPr>
          <w:noProof/>
          <w:lang w:val="en-IN" w:eastAsia="en-IN"/>
        </w:rPr>
        <w:lastRenderedPageBreak/>
        <w:drawing>
          <wp:inline distT="0" distB="0" distL="0" distR="0" wp14:anchorId="7271DA50" wp14:editId="14D11DBC">
            <wp:extent cx="5531772" cy="4021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371"/>
                    <a:stretch/>
                  </pic:blipFill>
                  <pic:spPr bwMode="auto">
                    <a:xfrm>
                      <a:off x="0" y="0"/>
                      <a:ext cx="5540390" cy="4027720"/>
                    </a:xfrm>
                    <a:prstGeom prst="rect">
                      <a:avLst/>
                    </a:prstGeom>
                    <a:ln>
                      <a:noFill/>
                    </a:ln>
                    <a:extLst>
                      <a:ext uri="{53640926-AAD7-44D8-BBD7-CCE9431645EC}">
                        <a14:shadowObscured xmlns:a14="http://schemas.microsoft.com/office/drawing/2010/main"/>
                      </a:ext>
                    </a:extLst>
                  </pic:spPr>
                </pic:pic>
              </a:graphicData>
            </a:graphic>
          </wp:inline>
        </w:drawing>
      </w:r>
    </w:p>
    <w:p w:rsidR="00585EBB" w:rsidRDefault="009830E4" w:rsidP="009830E4">
      <w:pPr>
        <w:pStyle w:val="Caption"/>
        <w:jc w:val="center"/>
      </w:pPr>
      <w:r>
        <w:t xml:space="preserve">Figure </w:t>
      </w:r>
      <w:fldSimple w:instr=" SEQ Figure \* ARABIC ">
        <w:r>
          <w:rPr>
            <w:noProof/>
          </w:rPr>
          <w:t>25</w:t>
        </w:r>
      </w:fldSimple>
      <w:r>
        <w:t xml:space="preserve"> Tableau Dashboard for </w:t>
      </w:r>
      <w:proofErr w:type="spellStart"/>
      <w:r>
        <w:t>Usecase</w:t>
      </w:r>
      <w:proofErr w:type="spellEnd"/>
      <w:r>
        <w:t xml:space="preserve"> 1</w:t>
      </w:r>
    </w:p>
    <w:p w:rsidR="0095541C" w:rsidRDefault="00585EBB" w:rsidP="008356AE">
      <w:pPr>
        <w:pStyle w:val="ListParagraph"/>
        <w:numPr>
          <w:ilvl w:val="0"/>
          <w:numId w:val="36"/>
        </w:numPr>
        <w:spacing w:line="276" w:lineRule="auto"/>
      </w:pPr>
      <w:r>
        <w:t xml:space="preserve">Use case 2:  </w:t>
      </w:r>
      <w:r w:rsidR="0095541C">
        <w:t>We created a nested bar graph representing crime rate based on sex and age.</w:t>
      </w:r>
    </w:p>
    <w:p w:rsidR="009830E4" w:rsidRDefault="00585EBB" w:rsidP="009830E4">
      <w:pPr>
        <w:pStyle w:val="ListParagraph"/>
        <w:keepNext/>
        <w:spacing w:line="276" w:lineRule="auto"/>
        <w:ind w:left="360"/>
        <w:jc w:val="center"/>
      </w:pPr>
      <w:r>
        <w:rPr>
          <w:noProof/>
          <w:lang w:val="en-IN" w:eastAsia="en-IN"/>
        </w:rPr>
        <w:drawing>
          <wp:inline distT="0" distB="0" distL="0" distR="0" wp14:anchorId="6D8C453F" wp14:editId="39497221">
            <wp:extent cx="5172549" cy="319278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156"/>
                    <a:stretch/>
                  </pic:blipFill>
                  <pic:spPr bwMode="auto">
                    <a:xfrm>
                      <a:off x="0" y="0"/>
                      <a:ext cx="5184575" cy="3200203"/>
                    </a:xfrm>
                    <a:prstGeom prst="rect">
                      <a:avLst/>
                    </a:prstGeom>
                    <a:ln>
                      <a:noFill/>
                    </a:ln>
                    <a:extLst>
                      <a:ext uri="{53640926-AAD7-44D8-BBD7-CCE9431645EC}">
                        <a14:shadowObscured xmlns:a14="http://schemas.microsoft.com/office/drawing/2010/main"/>
                      </a:ext>
                    </a:extLst>
                  </pic:spPr>
                </pic:pic>
              </a:graphicData>
            </a:graphic>
          </wp:inline>
        </w:drawing>
      </w:r>
    </w:p>
    <w:p w:rsidR="00585EBB" w:rsidRDefault="009830E4" w:rsidP="009830E4">
      <w:pPr>
        <w:pStyle w:val="Caption"/>
        <w:jc w:val="center"/>
      </w:pPr>
      <w:r>
        <w:t xml:space="preserve">Figure </w:t>
      </w:r>
      <w:fldSimple w:instr=" SEQ Figure \* ARABIC ">
        <w:r>
          <w:rPr>
            <w:noProof/>
          </w:rPr>
          <w:t>26</w:t>
        </w:r>
      </w:fldSimple>
      <w:r>
        <w:t xml:space="preserve"> Tableau Dashboard for </w:t>
      </w:r>
      <w:proofErr w:type="spellStart"/>
      <w:r>
        <w:t>Usecase</w:t>
      </w:r>
      <w:proofErr w:type="spellEnd"/>
      <w:r>
        <w:t xml:space="preserve"> 2</w:t>
      </w:r>
    </w:p>
    <w:p w:rsidR="00AF1B91" w:rsidRDefault="00AF1B91" w:rsidP="008356AE">
      <w:pPr>
        <w:pStyle w:val="ListParagraph"/>
        <w:numPr>
          <w:ilvl w:val="0"/>
          <w:numId w:val="36"/>
        </w:numPr>
        <w:spacing w:line="276" w:lineRule="auto"/>
      </w:pPr>
      <w:r>
        <w:lastRenderedPageBreak/>
        <w:t xml:space="preserve">Use case 3: We created a highlights graph that represents the crime rate based on location. The location filter allows to filter and compare crime at </w:t>
      </w:r>
      <w:proofErr w:type="gramStart"/>
      <w:r>
        <w:t>particular locations</w:t>
      </w:r>
      <w:proofErr w:type="gramEnd"/>
      <w:r>
        <w:t>.</w:t>
      </w:r>
    </w:p>
    <w:p w:rsidR="009830E4" w:rsidRDefault="009830E4" w:rsidP="009830E4">
      <w:pPr>
        <w:spacing w:line="276" w:lineRule="auto"/>
        <w:ind w:firstLine="0"/>
      </w:pPr>
    </w:p>
    <w:p w:rsidR="009830E4" w:rsidRDefault="00AF1B91" w:rsidP="009830E4">
      <w:pPr>
        <w:pStyle w:val="ListParagraph"/>
        <w:keepNext/>
        <w:spacing w:line="276" w:lineRule="auto"/>
        <w:ind w:left="360"/>
        <w:jc w:val="center"/>
      </w:pPr>
      <w:r>
        <w:rPr>
          <w:noProof/>
          <w:lang w:val="en-IN" w:eastAsia="en-IN"/>
        </w:rPr>
        <w:drawing>
          <wp:inline distT="0" distB="0" distL="0" distR="0" wp14:anchorId="54DD1513" wp14:editId="407E6101">
            <wp:extent cx="5234940" cy="353220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3878" cy="3551728"/>
                    </a:xfrm>
                    <a:prstGeom prst="rect">
                      <a:avLst/>
                    </a:prstGeom>
                  </pic:spPr>
                </pic:pic>
              </a:graphicData>
            </a:graphic>
          </wp:inline>
        </w:drawing>
      </w:r>
    </w:p>
    <w:p w:rsidR="00AF1B91" w:rsidRDefault="009830E4" w:rsidP="009830E4">
      <w:pPr>
        <w:pStyle w:val="Caption"/>
        <w:jc w:val="center"/>
      </w:pPr>
      <w:r>
        <w:t xml:space="preserve">Figure </w:t>
      </w:r>
      <w:fldSimple w:instr=" SEQ Figure \* ARABIC ">
        <w:r>
          <w:rPr>
            <w:noProof/>
          </w:rPr>
          <w:t>27</w:t>
        </w:r>
      </w:fldSimple>
      <w:r>
        <w:t xml:space="preserve"> Tableau Dashboard for </w:t>
      </w:r>
      <w:proofErr w:type="spellStart"/>
      <w:r>
        <w:t>Usecase</w:t>
      </w:r>
      <w:proofErr w:type="spellEnd"/>
      <w:r>
        <w:t xml:space="preserve"> 3</w:t>
      </w:r>
    </w:p>
    <w:p w:rsidR="00FE0E27" w:rsidRDefault="00FE0E27" w:rsidP="008356AE">
      <w:pPr>
        <w:pStyle w:val="ListParagraph"/>
        <w:spacing w:line="276" w:lineRule="auto"/>
        <w:ind w:left="360"/>
      </w:pPr>
    </w:p>
    <w:p w:rsidR="00AF1B91" w:rsidRDefault="00AF1B91" w:rsidP="008356AE">
      <w:pPr>
        <w:pStyle w:val="ListParagraph"/>
        <w:numPr>
          <w:ilvl w:val="0"/>
          <w:numId w:val="37"/>
        </w:numPr>
        <w:spacing w:line="276" w:lineRule="auto"/>
      </w:pPr>
      <w:r>
        <w:t xml:space="preserve">Use case 4: We created a bar graph that represents the crime rate based on type of weapon. </w:t>
      </w:r>
      <w:r w:rsidR="00D726BC">
        <w:t>Below is a packed bubbles chart that represents the top 6 lethal weapons used and the count of crime.</w:t>
      </w:r>
    </w:p>
    <w:p w:rsidR="009830E4" w:rsidRDefault="00AF1B91" w:rsidP="009830E4">
      <w:pPr>
        <w:pStyle w:val="ListParagraph"/>
        <w:keepNext/>
        <w:spacing w:line="276" w:lineRule="auto"/>
        <w:jc w:val="center"/>
      </w:pPr>
      <w:r>
        <w:rPr>
          <w:noProof/>
          <w:lang w:val="en-IN" w:eastAsia="en-IN"/>
        </w:rPr>
        <w:lastRenderedPageBreak/>
        <w:drawing>
          <wp:inline distT="0" distB="0" distL="0" distR="0" wp14:anchorId="15295BE3" wp14:editId="6EB6BFD2">
            <wp:extent cx="5943600" cy="4481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81830"/>
                    </a:xfrm>
                    <a:prstGeom prst="rect">
                      <a:avLst/>
                    </a:prstGeom>
                  </pic:spPr>
                </pic:pic>
              </a:graphicData>
            </a:graphic>
          </wp:inline>
        </w:drawing>
      </w:r>
    </w:p>
    <w:p w:rsidR="00AF1B91" w:rsidRDefault="009830E4" w:rsidP="009830E4">
      <w:pPr>
        <w:pStyle w:val="Caption"/>
        <w:jc w:val="center"/>
      </w:pPr>
      <w:r>
        <w:t xml:space="preserve">Figure </w:t>
      </w:r>
      <w:fldSimple w:instr=" SEQ Figure \* ARABIC ">
        <w:r>
          <w:rPr>
            <w:noProof/>
          </w:rPr>
          <w:t>28</w:t>
        </w:r>
      </w:fldSimple>
      <w:r>
        <w:t xml:space="preserve"> Tableau Dashboard for </w:t>
      </w:r>
      <w:proofErr w:type="spellStart"/>
      <w:r>
        <w:t>Usecase</w:t>
      </w:r>
      <w:proofErr w:type="spellEnd"/>
      <w:r>
        <w:t xml:space="preserve"> 4</w:t>
      </w:r>
    </w:p>
    <w:p w:rsidR="00AF1B91" w:rsidRDefault="00AF1B91" w:rsidP="008356AE">
      <w:pPr>
        <w:pStyle w:val="ListParagraph"/>
        <w:spacing w:line="276" w:lineRule="auto"/>
      </w:pPr>
    </w:p>
    <w:p w:rsidR="004F3893" w:rsidRDefault="004F3893" w:rsidP="008356AE">
      <w:pPr>
        <w:pStyle w:val="ListParagraph"/>
        <w:spacing w:line="276" w:lineRule="auto"/>
      </w:pPr>
    </w:p>
    <w:p w:rsidR="00FE0E27" w:rsidRDefault="00FE0E27"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E15B70" w:rsidRDefault="00E15B70" w:rsidP="008356AE">
      <w:pPr>
        <w:pStyle w:val="ListParagraph"/>
        <w:spacing w:line="276" w:lineRule="auto"/>
      </w:pPr>
    </w:p>
    <w:p w:rsidR="00AF1B91" w:rsidRDefault="00AF1B91" w:rsidP="008356AE">
      <w:pPr>
        <w:pStyle w:val="ListParagraph"/>
        <w:numPr>
          <w:ilvl w:val="0"/>
          <w:numId w:val="37"/>
        </w:numPr>
        <w:spacing w:line="276" w:lineRule="auto"/>
      </w:pPr>
      <w:r>
        <w:t xml:space="preserve">Use case 5: We created a </w:t>
      </w:r>
      <w:proofErr w:type="spellStart"/>
      <w:r>
        <w:t>treemap</w:t>
      </w:r>
      <w:proofErr w:type="spellEnd"/>
      <w:r>
        <w:t xml:space="preserve"> that represents the rate of crime based on street. And on click of the street, the highlights table below filters out the crime rate in that street based on type of crime. </w:t>
      </w:r>
    </w:p>
    <w:p w:rsidR="009830E4" w:rsidRDefault="00AF1B91" w:rsidP="009830E4">
      <w:pPr>
        <w:pStyle w:val="ListParagraph"/>
        <w:keepNext/>
        <w:spacing w:line="276" w:lineRule="auto"/>
        <w:ind w:left="360"/>
        <w:jc w:val="center"/>
      </w:pPr>
      <w:r>
        <w:rPr>
          <w:noProof/>
          <w:lang w:val="en-IN" w:eastAsia="en-IN"/>
        </w:rPr>
        <w:lastRenderedPageBreak/>
        <w:drawing>
          <wp:inline distT="0" distB="0" distL="0" distR="0" wp14:anchorId="19560465" wp14:editId="13F3448D">
            <wp:extent cx="6039114" cy="477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5398" cy="4782712"/>
                    </a:xfrm>
                    <a:prstGeom prst="rect">
                      <a:avLst/>
                    </a:prstGeom>
                  </pic:spPr>
                </pic:pic>
              </a:graphicData>
            </a:graphic>
          </wp:inline>
        </w:drawing>
      </w:r>
    </w:p>
    <w:p w:rsidR="00AF1B91" w:rsidRDefault="009830E4" w:rsidP="009830E4">
      <w:pPr>
        <w:pStyle w:val="Caption"/>
        <w:jc w:val="center"/>
      </w:pPr>
      <w:r>
        <w:t xml:space="preserve">Figure </w:t>
      </w:r>
      <w:fldSimple w:instr=" SEQ Figure \* ARABIC ">
        <w:r>
          <w:rPr>
            <w:noProof/>
          </w:rPr>
          <w:t>29</w:t>
        </w:r>
      </w:fldSimple>
      <w:r>
        <w:t xml:space="preserve"> Tableau Dashboard for </w:t>
      </w:r>
      <w:proofErr w:type="spellStart"/>
      <w:r>
        <w:t>Usecase</w:t>
      </w:r>
      <w:proofErr w:type="spellEnd"/>
      <w:r>
        <w:t xml:space="preserve"> 5</w:t>
      </w:r>
    </w:p>
    <w:p w:rsidR="00D726BC" w:rsidRPr="00F93BD5" w:rsidRDefault="00D726BC" w:rsidP="008356AE">
      <w:pPr>
        <w:pStyle w:val="SectionTitle"/>
        <w:spacing w:line="276" w:lineRule="auto"/>
        <w:rPr>
          <w:sz w:val="28"/>
        </w:rPr>
      </w:pPr>
      <w:r w:rsidRPr="00F93BD5">
        <w:rPr>
          <w:sz w:val="28"/>
        </w:rPr>
        <w:lastRenderedPageBreak/>
        <w:t>Summary</w:t>
      </w:r>
    </w:p>
    <w:p w:rsidR="00EF5FE2" w:rsidRDefault="00EF5FE2" w:rsidP="008356AE">
      <w:pPr>
        <w:spacing w:line="276" w:lineRule="auto"/>
        <w:ind w:firstLine="0"/>
        <w:jc w:val="both"/>
      </w:pPr>
    </w:p>
    <w:p w:rsidR="003B52C5" w:rsidRDefault="00C94F25" w:rsidP="008356AE">
      <w:pPr>
        <w:spacing w:line="276" w:lineRule="auto"/>
        <w:ind w:firstLine="0"/>
        <w:jc w:val="both"/>
      </w:pPr>
      <w:r>
        <w:t>The objective of the project was to analyze historic crime data of the city of Los Angeles to understand the patterns of crimes</w:t>
      </w:r>
      <w:r w:rsidR="00AC5A78">
        <w:t xml:space="preserve"> using cloud service</w:t>
      </w:r>
      <w:r w:rsidR="00F21A47">
        <w:t>s</w:t>
      </w:r>
      <w:r>
        <w:t>.</w:t>
      </w:r>
      <w:r w:rsidR="003F27B7">
        <w:t xml:space="preserve"> The project was divided various stages. Firstly, the dataset of historic crime data of the city of Los Angeles was downloaded from </w:t>
      </w:r>
      <w:r w:rsidR="003F27B7" w:rsidRPr="003F27B7">
        <w:rPr>
          <w:i/>
        </w:rPr>
        <w:t>data.gov</w:t>
      </w:r>
      <w:r w:rsidR="003F27B7">
        <w:t xml:space="preserve"> website. Secondly, the dataset was stored on Amazon S3. </w:t>
      </w:r>
      <w:r w:rsidR="00702349">
        <w:t>Thirdly,</w:t>
      </w:r>
      <w:r w:rsidR="00C85C13">
        <w:t xml:space="preserve"> Mapper,</w:t>
      </w:r>
      <w:r w:rsidR="00735E4B">
        <w:t xml:space="preserve"> Reducer </w:t>
      </w:r>
      <w:r w:rsidR="00C85C13">
        <w:t xml:space="preserve">and Driver </w:t>
      </w:r>
      <w:r w:rsidR="00735E4B">
        <w:t xml:space="preserve">classes were written in Java to analyze the data in the dataset. Fourthly, Amazon EMR, a </w:t>
      </w:r>
      <w:r w:rsidR="00735E4B" w:rsidRPr="00702349">
        <w:t>distributed dat</w:t>
      </w:r>
      <w:r w:rsidR="00735E4B">
        <w:t>a processing system in cloud, was setup. The EMR was configured with the location of output and the dataset on Amazon S3. The location of the JAR file on Amazon S3 containing all the Mapper, Reducer and Driver classes was added to the EMR during configuration.</w:t>
      </w:r>
      <w:r w:rsidR="00B9398E">
        <w:t xml:space="preserve"> The EMR was setup in step execution mode so that creating a new instance of EC2 for each use case could be avoided. Lastly, the output from the EMR was visualized using Tableau.</w:t>
      </w:r>
      <w:r w:rsidR="00401060">
        <w:t xml:space="preserve"> To do so, </w:t>
      </w:r>
      <w:r w:rsidR="00D64129">
        <w:t xml:space="preserve">a database </w:t>
      </w:r>
      <w:r w:rsidR="00401060">
        <w:t xml:space="preserve">was created </w:t>
      </w:r>
      <w:r w:rsidR="00D64129">
        <w:t>on top of t</w:t>
      </w:r>
      <w:r w:rsidR="00B9398E">
        <w:t xml:space="preserve">he </w:t>
      </w:r>
      <w:r w:rsidR="00401060">
        <w:t xml:space="preserve">Amazon </w:t>
      </w:r>
      <w:r w:rsidR="00B9398E">
        <w:t xml:space="preserve">S3 bucket </w:t>
      </w:r>
      <w:r w:rsidR="00D64129">
        <w:t xml:space="preserve">using </w:t>
      </w:r>
      <w:r w:rsidR="00B9398E">
        <w:t>Amazon Athena. Then, Tableau desktop was connected</w:t>
      </w:r>
      <w:r w:rsidR="00B9398E" w:rsidRPr="00B9398E">
        <w:t xml:space="preserve"> directly to the data source stored as data tables on Amazon Athena. </w:t>
      </w:r>
      <w:r w:rsidR="00B9398E">
        <w:t>The</w:t>
      </w:r>
      <w:r w:rsidR="00A23E37">
        <w:t xml:space="preserve"> data was</w:t>
      </w:r>
      <w:r w:rsidR="00B9398E" w:rsidRPr="00B9398E">
        <w:t xml:space="preserve"> used to create dashboards that comprehensively display</w:t>
      </w:r>
      <w:r w:rsidR="00AA5254">
        <w:t>ed</w:t>
      </w:r>
      <w:r w:rsidR="00B9398E" w:rsidRPr="00B9398E">
        <w:t xml:space="preserve"> the results of the analysis.</w:t>
      </w:r>
      <w:r w:rsidR="00AC5A78">
        <w:t xml:space="preserve"> </w:t>
      </w:r>
    </w:p>
    <w:p w:rsidR="003B52C5" w:rsidRDefault="003B52C5" w:rsidP="008356AE">
      <w:pPr>
        <w:spacing w:line="276" w:lineRule="auto"/>
        <w:ind w:firstLine="0"/>
        <w:jc w:val="both"/>
      </w:pPr>
    </w:p>
    <w:p w:rsidR="008648B8" w:rsidRPr="00CD1952" w:rsidRDefault="00E15B70" w:rsidP="008356AE">
      <w:pPr>
        <w:spacing w:line="276" w:lineRule="auto"/>
        <w:ind w:firstLine="0"/>
        <w:jc w:val="both"/>
      </w:pPr>
      <w:r>
        <w:t>To</w:t>
      </w:r>
      <w:r w:rsidR="00AC5A78">
        <w:t xml:space="preserve"> achieve </w:t>
      </w:r>
      <w:r w:rsidR="00E76F03">
        <w:t>the objective, various cloud technologies such as Amazon S3, Amazon EMR, and Amazon Athena, and essential technologies for data analysis such as Map Reduce using Java and Apache Hadoop were learnt.</w:t>
      </w:r>
    </w:p>
    <w:p w:rsidR="00E81978" w:rsidRDefault="00E81978" w:rsidP="008356AE">
      <w:pPr>
        <w:pStyle w:val="Bibliography"/>
        <w:spacing w:line="276" w:lineRule="auto"/>
        <w:rPr>
          <w:noProof/>
        </w:rPr>
      </w:pPr>
    </w:p>
    <w:p w:rsidR="00A73366" w:rsidRDefault="00A73366" w:rsidP="008356AE">
      <w:pPr>
        <w:spacing w:line="276" w:lineRule="auto"/>
      </w:pPr>
    </w:p>
    <w:p w:rsidR="00A73366" w:rsidRDefault="00A73366" w:rsidP="008356AE">
      <w:pPr>
        <w:spacing w:line="276" w:lineRule="auto"/>
      </w:pPr>
    </w:p>
    <w:p w:rsidR="00A73366" w:rsidRDefault="00A73366" w:rsidP="008356AE">
      <w:pPr>
        <w:spacing w:line="276" w:lineRule="auto"/>
      </w:pPr>
    </w:p>
    <w:p w:rsidR="00A73366" w:rsidRDefault="00A73366" w:rsidP="008356AE">
      <w:pPr>
        <w:spacing w:line="276" w:lineRule="auto"/>
      </w:pPr>
    </w:p>
    <w:sdt>
      <w:sdtPr>
        <w:rPr>
          <w:rFonts w:asciiTheme="minorHAnsi" w:eastAsiaTheme="minorEastAsia" w:hAnsiTheme="minorHAnsi" w:cstheme="minorBidi"/>
        </w:rPr>
        <w:id w:val="62297111"/>
        <w:docPartObj>
          <w:docPartGallery w:val="Bibliographies"/>
          <w:docPartUnique/>
        </w:docPartObj>
      </w:sdtPr>
      <w:sdtContent>
        <w:p w:rsidR="00A73366" w:rsidRPr="00E315FB" w:rsidRDefault="00A73366" w:rsidP="008356AE">
          <w:pPr>
            <w:pStyle w:val="SectionTitle"/>
            <w:spacing w:line="276" w:lineRule="auto"/>
            <w:rPr>
              <w:sz w:val="28"/>
            </w:rPr>
          </w:pPr>
          <w:r w:rsidRPr="00E315FB">
            <w:rPr>
              <w:sz w:val="28"/>
            </w:rPr>
            <w:t>References</w:t>
          </w:r>
        </w:p>
        <w:p w:rsidR="00912566" w:rsidRDefault="00912566" w:rsidP="00912566">
          <w:pPr>
            <w:pStyle w:val="Bibliography"/>
            <w:spacing w:line="276" w:lineRule="auto"/>
            <w:ind w:firstLine="0"/>
            <w:rPr>
              <w:noProof/>
            </w:rPr>
          </w:pPr>
        </w:p>
        <w:p w:rsidR="00C63C00" w:rsidRDefault="00C63C00" w:rsidP="008356AE">
          <w:pPr>
            <w:pStyle w:val="Bibliography"/>
            <w:numPr>
              <w:ilvl w:val="0"/>
              <w:numId w:val="38"/>
            </w:numPr>
            <w:spacing w:line="276" w:lineRule="auto"/>
            <w:rPr>
              <w:noProof/>
            </w:rPr>
          </w:pPr>
          <w:r>
            <w:rPr>
              <w:noProof/>
            </w:rPr>
            <w:t xml:space="preserve">Crime data from 2010 to present - </w:t>
          </w:r>
          <w:hyperlink r:id="rId42" w:history="1">
            <w:r w:rsidRPr="007E3D22">
              <w:rPr>
                <w:rStyle w:val="Hyperlink"/>
                <w:noProof/>
              </w:rPr>
              <w:t>https://catalog.data.gov/dataset/crime-data-from-2010-to-present</w:t>
            </w:r>
          </w:hyperlink>
        </w:p>
        <w:p w:rsidR="00A73366" w:rsidRDefault="00A73366" w:rsidP="008356AE">
          <w:pPr>
            <w:pStyle w:val="Bibliography"/>
            <w:numPr>
              <w:ilvl w:val="0"/>
              <w:numId w:val="38"/>
            </w:numPr>
            <w:spacing w:line="276" w:lineRule="auto"/>
            <w:rPr>
              <w:noProof/>
            </w:rPr>
          </w:pPr>
          <w:r>
            <w:rPr>
              <w:noProof/>
            </w:rPr>
            <w:t xml:space="preserve">Amazon S3 - </w:t>
          </w:r>
          <w:hyperlink r:id="rId43" w:history="1">
            <w:r w:rsidRPr="007E3D22">
              <w:rPr>
                <w:rStyle w:val="Hyperlink"/>
                <w:noProof/>
              </w:rPr>
              <w:t>https://aws.amazon.com/s3/getting-started/</w:t>
            </w:r>
          </w:hyperlink>
        </w:p>
        <w:p w:rsidR="00A73366" w:rsidRDefault="00A73366" w:rsidP="008356AE">
          <w:pPr>
            <w:pStyle w:val="Bibliography"/>
            <w:numPr>
              <w:ilvl w:val="0"/>
              <w:numId w:val="38"/>
            </w:numPr>
            <w:spacing w:line="276" w:lineRule="auto"/>
            <w:rPr>
              <w:noProof/>
            </w:rPr>
          </w:pPr>
          <w:r>
            <w:rPr>
              <w:noProof/>
            </w:rPr>
            <w:t xml:space="preserve">Amazon EMR - </w:t>
          </w:r>
          <w:hyperlink r:id="rId44" w:history="1">
            <w:r w:rsidRPr="007E3D22">
              <w:rPr>
                <w:rStyle w:val="Hyperlink"/>
                <w:noProof/>
              </w:rPr>
              <w:t>http://docs.aws.amazon.com/emr/latest/ManagementGuide/emr-what-is-emr.html</w:t>
            </w:r>
          </w:hyperlink>
        </w:p>
        <w:p w:rsidR="00307422" w:rsidRDefault="00307422" w:rsidP="008356AE">
          <w:pPr>
            <w:pStyle w:val="Bibliography"/>
            <w:numPr>
              <w:ilvl w:val="0"/>
              <w:numId w:val="38"/>
            </w:numPr>
            <w:spacing w:line="276" w:lineRule="auto"/>
            <w:rPr>
              <w:noProof/>
            </w:rPr>
          </w:pPr>
          <w:r>
            <w:rPr>
              <w:noProof/>
            </w:rPr>
            <w:t xml:space="preserve">Running EMR Job using custom JAR - </w:t>
          </w:r>
          <w:hyperlink r:id="rId45" w:history="1">
            <w:r w:rsidRPr="007E3D22">
              <w:rPr>
                <w:rStyle w:val="Hyperlink"/>
                <w:noProof/>
              </w:rPr>
              <w:t>https://muhammadkhojaye.blogspot.com/2012/04/how-to-run-amazon-elastic-mapreduce-job.html</w:t>
            </w:r>
          </w:hyperlink>
        </w:p>
        <w:p w:rsidR="00307422" w:rsidRDefault="00C63C00" w:rsidP="008356AE">
          <w:pPr>
            <w:pStyle w:val="ListParagraph"/>
            <w:numPr>
              <w:ilvl w:val="0"/>
              <w:numId w:val="38"/>
            </w:numPr>
            <w:spacing w:line="276" w:lineRule="auto"/>
          </w:pPr>
          <w:r>
            <w:t xml:space="preserve">Amazon Athena - </w:t>
          </w:r>
          <w:hyperlink r:id="rId46" w:history="1">
            <w:r w:rsidRPr="007E3D22">
              <w:rPr>
                <w:rStyle w:val="Hyperlink"/>
              </w:rPr>
              <w:t>http://docs.aws.amazon.com/athena/latest/ug/what-is.html</w:t>
            </w:r>
          </w:hyperlink>
        </w:p>
        <w:p w:rsidR="00C63C00" w:rsidRDefault="00B24136" w:rsidP="008356AE">
          <w:pPr>
            <w:pStyle w:val="ListParagraph"/>
            <w:numPr>
              <w:ilvl w:val="0"/>
              <w:numId w:val="38"/>
            </w:numPr>
            <w:spacing w:line="276" w:lineRule="auto"/>
          </w:pPr>
          <w:r>
            <w:t xml:space="preserve">Introduction to Apache Hadoop - </w:t>
          </w:r>
          <w:hyperlink r:id="rId47" w:history="1">
            <w:r w:rsidR="00F93BD5" w:rsidRPr="007E3D22">
              <w:rPr>
                <w:rStyle w:val="Hyperlink"/>
              </w:rPr>
              <w:t>https://opensource.com/life/14/8/intro-apache-hadoop-big-data</w:t>
            </w:r>
          </w:hyperlink>
        </w:p>
        <w:p w:rsidR="00F93BD5" w:rsidRDefault="00D77450" w:rsidP="008356AE">
          <w:pPr>
            <w:pStyle w:val="ListParagraph"/>
            <w:numPr>
              <w:ilvl w:val="0"/>
              <w:numId w:val="38"/>
            </w:numPr>
            <w:spacing w:line="276" w:lineRule="auto"/>
          </w:pPr>
          <w:r>
            <w:t xml:space="preserve">Tableau - </w:t>
          </w:r>
          <w:hyperlink r:id="rId48" w:history="1">
            <w:r w:rsidRPr="007E3D22">
              <w:rPr>
                <w:rStyle w:val="Hyperlink"/>
              </w:rPr>
              <w:t>https://www.tableau.com/learn</w:t>
            </w:r>
          </w:hyperlink>
        </w:p>
        <w:p w:rsidR="00D77450" w:rsidRDefault="00D77450" w:rsidP="008356AE">
          <w:pPr>
            <w:pStyle w:val="ListParagraph"/>
            <w:numPr>
              <w:ilvl w:val="0"/>
              <w:numId w:val="38"/>
            </w:numPr>
            <w:spacing w:line="276" w:lineRule="auto"/>
          </w:pPr>
          <w:r>
            <w:t xml:space="preserve">Connecting Tableau and Athena - </w:t>
          </w:r>
          <w:hyperlink r:id="rId49" w:history="1">
            <w:r w:rsidRPr="007E3D22">
              <w:rPr>
                <w:rStyle w:val="Hyperlink"/>
              </w:rPr>
              <w:t>https://www.tableau.com/about/blog/2017/5/connect-your-s3-data-amazon-athena-connector-tableau-103-71105</w:t>
            </w:r>
          </w:hyperlink>
        </w:p>
        <w:p w:rsidR="00BF06F8" w:rsidRDefault="003C3C31" w:rsidP="008356AE">
          <w:pPr>
            <w:pStyle w:val="ListParagraph"/>
            <w:numPr>
              <w:ilvl w:val="0"/>
              <w:numId w:val="38"/>
            </w:numPr>
            <w:spacing w:line="276" w:lineRule="auto"/>
          </w:pPr>
          <w:r>
            <w:t xml:space="preserve">Hadoop MapReduce Tutorial - </w:t>
          </w:r>
          <w:hyperlink r:id="rId50" w:history="1">
            <w:r w:rsidR="00427847" w:rsidRPr="007E3D22">
              <w:rPr>
                <w:rStyle w:val="Hyperlink"/>
              </w:rPr>
              <w:t>https://hadoop.apache.org/docs/r1.2.1/mapred_tutorial.html</w:t>
            </w:r>
          </w:hyperlink>
        </w:p>
        <w:p w:rsidR="00131F0E" w:rsidRDefault="00BF06F8" w:rsidP="00131F0E">
          <w:pPr>
            <w:pStyle w:val="ListParagraph"/>
            <w:numPr>
              <w:ilvl w:val="0"/>
              <w:numId w:val="38"/>
            </w:numPr>
            <w:spacing w:line="276" w:lineRule="auto"/>
          </w:pPr>
          <w:r>
            <w:t xml:space="preserve">Hadoop vs Spark - </w:t>
          </w:r>
          <w:hyperlink r:id="rId51" w:history="1">
            <w:r w:rsidR="00131F0E" w:rsidRPr="007E3D22">
              <w:rPr>
                <w:rStyle w:val="Hyperlink"/>
              </w:rPr>
              <w:t>https://www.scnsoft.com/blog/spark-vs-hadoop-mapreduce</w:t>
            </w:r>
          </w:hyperlink>
        </w:p>
        <w:p w:rsidR="00A73366" w:rsidRPr="00307422" w:rsidRDefault="00776349" w:rsidP="00131F0E">
          <w:pPr>
            <w:pStyle w:val="ListParagraph"/>
            <w:spacing w:line="276" w:lineRule="auto"/>
          </w:pPr>
        </w:p>
      </w:sdtContent>
    </w:sdt>
    <w:p w:rsidR="00A73366" w:rsidRPr="00A73366" w:rsidRDefault="00A73366" w:rsidP="008356AE">
      <w:pPr>
        <w:spacing w:line="276" w:lineRule="auto"/>
      </w:pPr>
    </w:p>
    <w:p w:rsidR="00E81978" w:rsidRDefault="00E81978" w:rsidP="008356AE">
      <w:pPr>
        <w:spacing w:line="276" w:lineRule="auto"/>
      </w:pPr>
    </w:p>
    <w:p w:rsidR="00E81978" w:rsidRDefault="00E81978" w:rsidP="008356AE">
      <w:pPr>
        <w:pStyle w:val="TableFigure"/>
        <w:spacing w:line="276" w:lineRule="auto"/>
      </w:pPr>
    </w:p>
    <w:sectPr w:rsidR="00E81978">
      <w:headerReference w:type="default" r:id="rId52"/>
      <w:headerReference w:type="first" r:id="rId5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66F" w:rsidRDefault="0045666F">
      <w:pPr>
        <w:spacing w:line="240" w:lineRule="auto"/>
      </w:pPr>
      <w:r>
        <w:separator/>
      </w:r>
    </w:p>
    <w:p w:rsidR="0045666F" w:rsidRDefault="0045666F"/>
  </w:endnote>
  <w:endnote w:type="continuationSeparator" w:id="0">
    <w:p w:rsidR="0045666F" w:rsidRDefault="0045666F">
      <w:pPr>
        <w:spacing w:line="240" w:lineRule="auto"/>
      </w:pPr>
      <w:r>
        <w:continuationSeparator/>
      </w:r>
    </w:p>
    <w:p w:rsidR="0045666F" w:rsidRDefault="004566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66F" w:rsidRDefault="0045666F">
      <w:pPr>
        <w:spacing w:line="240" w:lineRule="auto"/>
      </w:pPr>
      <w:r>
        <w:separator/>
      </w:r>
    </w:p>
    <w:p w:rsidR="0045666F" w:rsidRDefault="0045666F"/>
  </w:footnote>
  <w:footnote w:type="continuationSeparator" w:id="0">
    <w:p w:rsidR="0045666F" w:rsidRDefault="0045666F">
      <w:pPr>
        <w:spacing w:line="240" w:lineRule="auto"/>
      </w:pPr>
      <w:r>
        <w:continuationSeparator/>
      </w:r>
    </w:p>
    <w:p w:rsidR="0045666F" w:rsidRDefault="004566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349" w:rsidRDefault="00776349">
    <w:pPr>
      <w:pStyle w:val="Header"/>
    </w:pPr>
    <w:sdt>
      <w:sdtPr>
        <w:rPr>
          <w:rStyle w:val="Strong"/>
        </w:rPr>
        <w:alias w:val="Running head"/>
        <w:tag w:val=""/>
        <w:id w:val="12739865"/>
        <w:placeholder>
          <w:docPart w:val="A6308E11FDAD4F95B8A0C46CEC3A9B0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analyzing crime data using cloud services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0394">
      <w:rPr>
        <w:rStyle w:val="Strong"/>
        <w:noProof/>
      </w:rPr>
      <w:t>21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349" w:rsidRDefault="00776349">
    <w:pPr>
      <w:pStyle w:val="Header"/>
      <w:rPr>
        <w:rStyle w:val="Strong"/>
      </w:rPr>
    </w:pPr>
    <w:r>
      <w:rPr>
        <w:rStyle w:val="Strong"/>
      </w:rPr>
      <w:t>analyzing crime Data using cloud services</w:t>
    </w:r>
  </w:p>
  <w:p w:rsidR="00776349" w:rsidRDefault="00776349">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0394">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4D5F68"/>
    <w:multiLevelType w:val="hybridMultilevel"/>
    <w:tmpl w:val="A3A6B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6E0996"/>
    <w:multiLevelType w:val="hybridMultilevel"/>
    <w:tmpl w:val="FE3C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6E7701"/>
    <w:multiLevelType w:val="hybridMultilevel"/>
    <w:tmpl w:val="6AE8E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344663"/>
    <w:multiLevelType w:val="hybridMultilevel"/>
    <w:tmpl w:val="720CB3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128B7"/>
    <w:multiLevelType w:val="hybridMultilevel"/>
    <w:tmpl w:val="467C7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372460"/>
    <w:multiLevelType w:val="hybridMultilevel"/>
    <w:tmpl w:val="405E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D1A32"/>
    <w:multiLevelType w:val="hybridMultilevel"/>
    <w:tmpl w:val="B94E96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56D1265"/>
    <w:multiLevelType w:val="hybridMultilevel"/>
    <w:tmpl w:val="DAB4C910"/>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18" w15:restartNumberingAfterBreak="0">
    <w:nsid w:val="259A31CA"/>
    <w:multiLevelType w:val="hybridMultilevel"/>
    <w:tmpl w:val="AC945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BC4F7D"/>
    <w:multiLevelType w:val="hybridMultilevel"/>
    <w:tmpl w:val="634A7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11347F"/>
    <w:multiLevelType w:val="hybridMultilevel"/>
    <w:tmpl w:val="399A5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77262A"/>
    <w:multiLevelType w:val="hybridMultilevel"/>
    <w:tmpl w:val="A6FA5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843616"/>
    <w:multiLevelType w:val="hybridMultilevel"/>
    <w:tmpl w:val="48462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E598B"/>
    <w:multiLevelType w:val="hybridMultilevel"/>
    <w:tmpl w:val="C9BC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04944D8"/>
    <w:multiLevelType w:val="hybridMultilevel"/>
    <w:tmpl w:val="B4F0C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172233"/>
    <w:multiLevelType w:val="hybridMultilevel"/>
    <w:tmpl w:val="5E323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245C09"/>
    <w:multiLevelType w:val="hybridMultilevel"/>
    <w:tmpl w:val="03E84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84B76B5"/>
    <w:multiLevelType w:val="hybridMultilevel"/>
    <w:tmpl w:val="4BD21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900B61"/>
    <w:multiLevelType w:val="hybridMultilevel"/>
    <w:tmpl w:val="66B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1B2856"/>
    <w:multiLevelType w:val="hybridMultilevel"/>
    <w:tmpl w:val="60F284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1FA746F"/>
    <w:multiLevelType w:val="hybridMultilevel"/>
    <w:tmpl w:val="31285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23B15B4"/>
    <w:multiLevelType w:val="hybridMultilevel"/>
    <w:tmpl w:val="857093C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E03D5A"/>
    <w:multiLevelType w:val="hybridMultilevel"/>
    <w:tmpl w:val="A0ECFF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472614"/>
    <w:multiLevelType w:val="hybridMultilevel"/>
    <w:tmpl w:val="A446A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6E738B"/>
    <w:multiLevelType w:val="hybridMultilevel"/>
    <w:tmpl w:val="E65A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757A0C"/>
    <w:multiLevelType w:val="hybridMultilevel"/>
    <w:tmpl w:val="A0FEB0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5"/>
  </w:num>
  <w:num w:numId="13">
    <w:abstractNumId w:val="28"/>
  </w:num>
  <w:num w:numId="14">
    <w:abstractNumId w:val="24"/>
  </w:num>
  <w:num w:numId="15">
    <w:abstractNumId w:val="33"/>
  </w:num>
  <w:num w:numId="16">
    <w:abstractNumId w:val="17"/>
  </w:num>
  <w:num w:numId="17">
    <w:abstractNumId w:val="38"/>
  </w:num>
  <w:num w:numId="18">
    <w:abstractNumId w:val="12"/>
  </w:num>
  <w:num w:numId="19">
    <w:abstractNumId w:val="37"/>
  </w:num>
  <w:num w:numId="20">
    <w:abstractNumId w:val="20"/>
  </w:num>
  <w:num w:numId="21">
    <w:abstractNumId w:val="19"/>
  </w:num>
  <w:num w:numId="22">
    <w:abstractNumId w:val="39"/>
  </w:num>
  <w:num w:numId="23">
    <w:abstractNumId w:val="22"/>
  </w:num>
  <w:num w:numId="24">
    <w:abstractNumId w:val="34"/>
  </w:num>
  <w:num w:numId="25">
    <w:abstractNumId w:val="26"/>
  </w:num>
  <w:num w:numId="26">
    <w:abstractNumId w:val="21"/>
  </w:num>
  <w:num w:numId="27">
    <w:abstractNumId w:val="23"/>
  </w:num>
  <w:num w:numId="28">
    <w:abstractNumId w:val="30"/>
  </w:num>
  <w:num w:numId="29">
    <w:abstractNumId w:val="15"/>
  </w:num>
  <w:num w:numId="30">
    <w:abstractNumId w:val="32"/>
  </w:num>
  <w:num w:numId="31">
    <w:abstractNumId w:val="14"/>
  </w:num>
  <w:num w:numId="32">
    <w:abstractNumId w:val="27"/>
  </w:num>
  <w:num w:numId="33">
    <w:abstractNumId w:val="11"/>
  </w:num>
  <w:num w:numId="34">
    <w:abstractNumId w:val="18"/>
  </w:num>
  <w:num w:numId="35">
    <w:abstractNumId w:val="25"/>
  </w:num>
  <w:num w:numId="36">
    <w:abstractNumId w:val="36"/>
  </w:num>
  <w:num w:numId="37">
    <w:abstractNumId w:val="13"/>
  </w:num>
  <w:num w:numId="38">
    <w:abstractNumId w:val="29"/>
  </w:num>
  <w:num w:numId="39">
    <w:abstractNumId w:val="10"/>
  </w:num>
  <w:num w:numId="40">
    <w:abstractNumId w:val="16"/>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wNDQ3NzUwNDKzMDBT0lEKTi0uzszPAykwqgUA4Ej44SwAAAA="/>
  </w:docVars>
  <w:rsids>
    <w:rsidRoot w:val="003F6210"/>
    <w:rsid w:val="000D3F41"/>
    <w:rsid w:val="000F0D0B"/>
    <w:rsid w:val="00131F0E"/>
    <w:rsid w:val="00150AE1"/>
    <w:rsid w:val="001E1989"/>
    <w:rsid w:val="00206CC4"/>
    <w:rsid w:val="00206D20"/>
    <w:rsid w:val="002655DA"/>
    <w:rsid w:val="00297374"/>
    <w:rsid w:val="00297B4D"/>
    <w:rsid w:val="002F08A4"/>
    <w:rsid w:val="00307422"/>
    <w:rsid w:val="00355DCA"/>
    <w:rsid w:val="003B52C5"/>
    <w:rsid w:val="003C3C31"/>
    <w:rsid w:val="003E746D"/>
    <w:rsid w:val="003F27B7"/>
    <w:rsid w:val="003F6210"/>
    <w:rsid w:val="00401060"/>
    <w:rsid w:val="00427847"/>
    <w:rsid w:val="0045666F"/>
    <w:rsid w:val="004F3893"/>
    <w:rsid w:val="004F4295"/>
    <w:rsid w:val="00507579"/>
    <w:rsid w:val="005257AF"/>
    <w:rsid w:val="00551A02"/>
    <w:rsid w:val="005534FA"/>
    <w:rsid w:val="00556720"/>
    <w:rsid w:val="00585EBB"/>
    <w:rsid w:val="005A1028"/>
    <w:rsid w:val="005D3A03"/>
    <w:rsid w:val="0068106E"/>
    <w:rsid w:val="00702349"/>
    <w:rsid w:val="0073386A"/>
    <w:rsid w:val="00735E4B"/>
    <w:rsid w:val="00776349"/>
    <w:rsid w:val="007868D7"/>
    <w:rsid w:val="007D40B4"/>
    <w:rsid w:val="008002C0"/>
    <w:rsid w:val="008342ED"/>
    <w:rsid w:val="008356AE"/>
    <w:rsid w:val="00855107"/>
    <w:rsid w:val="008648B8"/>
    <w:rsid w:val="008C5323"/>
    <w:rsid w:val="008D6AD9"/>
    <w:rsid w:val="009073BC"/>
    <w:rsid w:val="00912566"/>
    <w:rsid w:val="0095541C"/>
    <w:rsid w:val="009830E4"/>
    <w:rsid w:val="00987C0E"/>
    <w:rsid w:val="009A0F18"/>
    <w:rsid w:val="009A6A3B"/>
    <w:rsid w:val="009F0394"/>
    <w:rsid w:val="00A0132B"/>
    <w:rsid w:val="00A23E37"/>
    <w:rsid w:val="00A4025F"/>
    <w:rsid w:val="00A73366"/>
    <w:rsid w:val="00AA5254"/>
    <w:rsid w:val="00AA648F"/>
    <w:rsid w:val="00AC5A78"/>
    <w:rsid w:val="00AF1B91"/>
    <w:rsid w:val="00B023E5"/>
    <w:rsid w:val="00B24136"/>
    <w:rsid w:val="00B64FCA"/>
    <w:rsid w:val="00B745F8"/>
    <w:rsid w:val="00B823AA"/>
    <w:rsid w:val="00B9398E"/>
    <w:rsid w:val="00BA45DB"/>
    <w:rsid w:val="00BF06F8"/>
    <w:rsid w:val="00BF4184"/>
    <w:rsid w:val="00C0601E"/>
    <w:rsid w:val="00C31D30"/>
    <w:rsid w:val="00C63C00"/>
    <w:rsid w:val="00C85C13"/>
    <w:rsid w:val="00C94CE8"/>
    <w:rsid w:val="00C94F25"/>
    <w:rsid w:val="00CA1FA3"/>
    <w:rsid w:val="00CD6E39"/>
    <w:rsid w:val="00CF6E91"/>
    <w:rsid w:val="00D26A33"/>
    <w:rsid w:val="00D33A6E"/>
    <w:rsid w:val="00D64129"/>
    <w:rsid w:val="00D726BC"/>
    <w:rsid w:val="00D77450"/>
    <w:rsid w:val="00D8480E"/>
    <w:rsid w:val="00D85B68"/>
    <w:rsid w:val="00D86A44"/>
    <w:rsid w:val="00DA2947"/>
    <w:rsid w:val="00DA2D70"/>
    <w:rsid w:val="00E15B70"/>
    <w:rsid w:val="00E315FB"/>
    <w:rsid w:val="00E346AE"/>
    <w:rsid w:val="00E434CA"/>
    <w:rsid w:val="00E532E3"/>
    <w:rsid w:val="00E6004D"/>
    <w:rsid w:val="00E76F03"/>
    <w:rsid w:val="00E81978"/>
    <w:rsid w:val="00EA5E65"/>
    <w:rsid w:val="00EB4FD1"/>
    <w:rsid w:val="00ED2FBF"/>
    <w:rsid w:val="00EF5FE2"/>
    <w:rsid w:val="00F21A47"/>
    <w:rsid w:val="00F319F0"/>
    <w:rsid w:val="00F379B7"/>
    <w:rsid w:val="00F525FA"/>
    <w:rsid w:val="00F86921"/>
    <w:rsid w:val="00F93BD5"/>
    <w:rsid w:val="00F9552A"/>
    <w:rsid w:val="00FA1A0E"/>
    <w:rsid w:val="00FE0E2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9ED4C"/>
  <w15:chartTrackingRefBased/>
  <w15:docId w15:val="{64A87AF6-441D-456C-A3A3-62C59EDA7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B64FCA"/>
    <w:rPr>
      <w:color w:val="5F5F5F" w:themeColor="hyperlink"/>
      <w:u w:val="single"/>
    </w:rPr>
  </w:style>
  <w:style w:type="character" w:customStyle="1" w:styleId="UnresolvedMention1">
    <w:name w:val="Unresolved Mention1"/>
    <w:basedOn w:val="DefaultParagraphFont"/>
    <w:uiPriority w:val="99"/>
    <w:semiHidden/>
    <w:unhideWhenUsed/>
    <w:rsid w:val="00D26A33"/>
    <w:rPr>
      <w:color w:val="808080"/>
      <w:shd w:val="clear" w:color="auto" w:fill="E6E6E6"/>
    </w:rPr>
  </w:style>
  <w:style w:type="character" w:styleId="UnresolvedMention">
    <w:name w:val="Unresolved Mention"/>
    <w:basedOn w:val="DefaultParagraphFont"/>
    <w:uiPriority w:val="99"/>
    <w:semiHidden/>
    <w:unhideWhenUsed/>
    <w:rsid w:val="007763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089860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52255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75448704">
      <w:bodyDiv w:val="1"/>
      <w:marLeft w:val="0"/>
      <w:marRight w:val="0"/>
      <w:marTop w:val="0"/>
      <w:marBottom w:val="0"/>
      <w:divBdr>
        <w:top w:val="none" w:sz="0" w:space="0" w:color="auto"/>
        <w:left w:val="none" w:sz="0" w:space="0" w:color="auto"/>
        <w:bottom w:val="none" w:sz="0" w:space="0" w:color="auto"/>
        <w:right w:val="none" w:sz="0" w:space="0" w:color="auto"/>
      </w:divBdr>
    </w:div>
    <w:div w:id="99661838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atalog.data.gov/dataset/crime-data-from-2010-to-present" TargetMode="External"/><Relationship Id="rId47" Type="http://schemas.openxmlformats.org/officeDocument/2006/relationships/hyperlink" Target="https://opensource.com/life/14/8/intro-apache-hadoop-big-data" TargetMode="External"/><Relationship Id="rId50" Type="http://schemas.openxmlformats.org/officeDocument/2006/relationships/hyperlink" Target="https://hadoop.apache.org/docs/r1.2.1/mapred_tutorial.html"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docs.aws.amazon.com/athena/latest/ug/what-is.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uhammadkhojaye.blogspot.com/2012/04/how-to-run-amazon-elastic-mapreduce-job.html"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ublic.tableau.com/profile/ramya.chandrashekar" TargetMode="External"/><Relationship Id="rId49" Type="http://schemas.openxmlformats.org/officeDocument/2006/relationships/hyperlink" Target="https://www.tableau.com/about/blog/2017/5/connect-your-s3-data-amazon-athena-connector-tableau-103-71105" TargetMode="External"/><Relationship Id="rId10" Type="http://schemas.openxmlformats.org/officeDocument/2006/relationships/hyperlink" Target="http://www.data.gov" TargetMode="External"/><Relationship Id="rId19" Type="http://schemas.openxmlformats.org/officeDocument/2006/relationships/hyperlink" Target="https://aws.amazon.com/education/awseducate/" TargetMode="External"/><Relationship Id="rId31" Type="http://schemas.openxmlformats.org/officeDocument/2006/relationships/image" Target="media/image21.png"/><Relationship Id="rId44" Type="http://schemas.openxmlformats.org/officeDocument/2006/relationships/hyperlink" Target="http://docs.aws.amazon.com/emr/latest/ManagementGuide/emr-what-is-emr.html"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ws.amazon.com/s3/getting-started/" TargetMode="External"/><Relationship Id="rId48" Type="http://schemas.openxmlformats.org/officeDocument/2006/relationships/hyperlink" Target="https://www.tableau.com/lear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scnsoft.com/blog/spark-vs-hadoop-mapreduce"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chand21\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C9B32F7151D40F8BD257A6ACDE609CE"/>
        <w:category>
          <w:name w:val="General"/>
          <w:gallery w:val="placeholder"/>
        </w:category>
        <w:types>
          <w:type w:val="bbPlcHdr"/>
        </w:types>
        <w:behaviors>
          <w:behavior w:val="content"/>
        </w:behaviors>
        <w:guid w:val="{C6E3390A-1168-443B-8088-497BCD954086}"/>
      </w:docPartPr>
      <w:docPartBody>
        <w:p w:rsidR="004318D3" w:rsidRDefault="00D54B9A">
          <w:pPr>
            <w:pStyle w:val="9C9B32F7151D40F8BD257A6ACDE609CE"/>
          </w:pPr>
          <w:r>
            <w:t>[Title Here, up to 12 Words, on One to Two Lines]</w:t>
          </w:r>
        </w:p>
      </w:docPartBody>
    </w:docPart>
    <w:docPart>
      <w:docPartPr>
        <w:name w:val="CE1CCCF4D22045898B3C95E0543A0B19"/>
        <w:category>
          <w:name w:val="General"/>
          <w:gallery w:val="placeholder"/>
        </w:category>
        <w:types>
          <w:type w:val="bbPlcHdr"/>
        </w:types>
        <w:behaviors>
          <w:behavior w:val="content"/>
        </w:behaviors>
        <w:guid w:val="{16488D54-747E-453C-B46C-46B174FDEB03}"/>
      </w:docPartPr>
      <w:docPartBody>
        <w:p w:rsidR="004318D3" w:rsidRDefault="00D54B9A">
          <w:pPr>
            <w:pStyle w:val="CE1CCCF4D22045898B3C95E0543A0B19"/>
          </w:pPr>
          <w:r>
            <w:t>Abstract</w:t>
          </w:r>
        </w:p>
      </w:docPartBody>
    </w:docPart>
    <w:docPart>
      <w:docPartPr>
        <w:name w:val="1B822C16F956453CA08EAE9F2C6C0323"/>
        <w:category>
          <w:name w:val="General"/>
          <w:gallery w:val="placeholder"/>
        </w:category>
        <w:types>
          <w:type w:val="bbPlcHdr"/>
        </w:types>
        <w:behaviors>
          <w:behavior w:val="content"/>
        </w:behaviors>
        <w:guid w:val="{94A45133-FF63-4AF4-9BB2-FEF031CA6F07}"/>
      </w:docPartPr>
      <w:docPartBody>
        <w:p w:rsidR="004318D3" w:rsidRDefault="00D54B9A">
          <w:pPr>
            <w:pStyle w:val="1B822C16F956453CA08EAE9F2C6C0323"/>
          </w:pPr>
          <w:r>
            <w:t>[Title Here, up to 12 Words, on One to Two Lines]</w:t>
          </w:r>
        </w:p>
      </w:docPartBody>
    </w:docPart>
    <w:docPart>
      <w:docPartPr>
        <w:name w:val="A6308E11FDAD4F95B8A0C46CEC3A9B04"/>
        <w:category>
          <w:name w:val="General"/>
          <w:gallery w:val="placeholder"/>
        </w:category>
        <w:types>
          <w:type w:val="bbPlcHdr"/>
        </w:types>
        <w:behaviors>
          <w:behavior w:val="content"/>
        </w:behaviors>
        <w:guid w:val="{5F90E16A-187A-4524-94B5-13EF8E2AC700}"/>
      </w:docPartPr>
      <w:docPartBody>
        <w:p w:rsidR="004318D3" w:rsidRDefault="00D54B9A">
          <w:pPr>
            <w:pStyle w:val="A6308E11FDAD4F95B8A0C46CEC3A9B04"/>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CD"/>
    <w:rsid w:val="002F37E6"/>
    <w:rsid w:val="004318D3"/>
    <w:rsid w:val="008B6456"/>
    <w:rsid w:val="00CC4D1C"/>
    <w:rsid w:val="00D54B9A"/>
    <w:rsid w:val="00F010CD"/>
    <w:rsid w:val="00F33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9B32F7151D40F8BD257A6ACDE609CE">
    <w:name w:val="9C9B32F7151D40F8BD257A6ACDE609CE"/>
  </w:style>
  <w:style w:type="paragraph" w:customStyle="1" w:styleId="E50D4BC4C04C43F29815A6632971C79B">
    <w:name w:val="E50D4BC4C04C43F29815A6632971C79B"/>
  </w:style>
  <w:style w:type="paragraph" w:customStyle="1" w:styleId="7553A33E2D444FBDA953C03A6098D17B">
    <w:name w:val="7553A33E2D444FBDA953C03A6098D17B"/>
  </w:style>
  <w:style w:type="paragraph" w:customStyle="1" w:styleId="DE3D9715149E41C6A903024E00D23049">
    <w:name w:val="DE3D9715149E41C6A903024E00D23049"/>
  </w:style>
  <w:style w:type="paragraph" w:customStyle="1" w:styleId="92C75923E7B94894B54B5E40C2311F37">
    <w:name w:val="92C75923E7B94894B54B5E40C2311F37"/>
  </w:style>
  <w:style w:type="paragraph" w:customStyle="1" w:styleId="CE1CCCF4D22045898B3C95E0543A0B19">
    <w:name w:val="CE1CCCF4D22045898B3C95E0543A0B19"/>
  </w:style>
  <w:style w:type="character" w:styleId="Emphasis">
    <w:name w:val="Emphasis"/>
    <w:basedOn w:val="DefaultParagraphFont"/>
    <w:uiPriority w:val="4"/>
    <w:unhideWhenUsed/>
    <w:qFormat/>
    <w:rPr>
      <w:i/>
      <w:iCs/>
    </w:rPr>
  </w:style>
  <w:style w:type="paragraph" w:customStyle="1" w:styleId="A95626ADBF774C80B165F0AEF54B71D2">
    <w:name w:val="A95626ADBF774C80B165F0AEF54B71D2"/>
  </w:style>
  <w:style w:type="paragraph" w:customStyle="1" w:styleId="D43D977E75454B7E8A04C37866972EB0">
    <w:name w:val="D43D977E75454B7E8A04C37866972EB0"/>
  </w:style>
  <w:style w:type="paragraph" w:customStyle="1" w:styleId="1B822C16F956453CA08EAE9F2C6C0323">
    <w:name w:val="1B822C16F956453CA08EAE9F2C6C0323"/>
  </w:style>
  <w:style w:type="paragraph" w:customStyle="1" w:styleId="BD41DB5B825E4DC38ADDFCBD0A78B088">
    <w:name w:val="BD41DB5B825E4DC38ADDFCBD0A78B088"/>
  </w:style>
  <w:style w:type="paragraph" w:customStyle="1" w:styleId="9EDC5DC42A5F4EDC9798ABFF1A0C06C0">
    <w:name w:val="9EDC5DC42A5F4EDC9798ABFF1A0C06C0"/>
  </w:style>
  <w:style w:type="paragraph" w:customStyle="1" w:styleId="C2EB1CC9E8804ED29FA103B4964413C3">
    <w:name w:val="C2EB1CC9E8804ED29FA103B4964413C3"/>
  </w:style>
  <w:style w:type="paragraph" w:customStyle="1" w:styleId="0CA5CD4F916145148D12F49458485154">
    <w:name w:val="0CA5CD4F916145148D12F49458485154"/>
  </w:style>
  <w:style w:type="paragraph" w:customStyle="1" w:styleId="E5D3904EDA4349208D271EA3049C2945">
    <w:name w:val="E5D3904EDA4349208D271EA3049C2945"/>
  </w:style>
  <w:style w:type="paragraph" w:customStyle="1" w:styleId="673240FED53540608DB2F5EE843DA370">
    <w:name w:val="673240FED53540608DB2F5EE843DA370"/>
  </w:style>
  <w:style w:type="paragraph" w:customStyle="1" w:styleId="C6B7BC99908D43799B50D277DF737BD3">
    <w:name w:val="C6B7BC99908D43799B50D277DF737BD3"/>
  </w:style>
  <w:style w:type="paragraph" w:customStyle="1" w:styleId="C21E708E3D6B4EEEA986E8138E1CAE18">
    <w:name w:val="C21E708E3D6B4EEEA986E8138E1CAE18"/>
  </w:style>
  <w:style w:type="paragraph" w:customStyle="1" w:styleId="D32BFE25DD724919A1362036A5C37062">
    <w:name w:val="D32BFE25DD724919A1362036A5C37062"/>
  </w:style>
  <w:style w:type="paragraph" w:customStyle="1" w:styleId="963E28DC1D9D4BF69D3979C9B480724F">
    <w:name w:val="963E28DC1D9D4BF69D3979C9B480724F"/>
  </w:style>
  <w:style w:type="paragraph" w:customStyle="1" w:styleId="805C088E194247E3AC4816885F30E341">
    <w:name w:val="805C088E194247E3AC4816885F30E341"/>
  </w:style>
  <w:style w:type="paragraph" w:customStyle="1" w:styleId="7E6DEA0DFF7341FB8F539E328D3DB3D9">
    <w:name w:val="7E6DEA0DFF7341FB8F539E328D3DB3D9"/>
  </w:style>
  <w:style w:type="paragraph" w:customStyle="1" w:styleId="173DD40C92694FA187A2B0C4A53E279A">
    <w:name w:val="173DD40C92694FA187A2B0C4A53E279A"/>
  </w:style>
  <w:style w:type="paragraph" w:customStyle="1" w:styleId="DF5E14D88EB7487282E77FFF6200EA02">
    <w:name w:val="DF5E14D88EB7487282E77FFF6200EA02"/>
  </w:style>
  <w:style w:type="paragraph" w:customStyle="1" w:styleId="B734788263A2467F96E63FBA3D5D8C31">
    <w:name w:val="B734788263A2467F96E63FBA3D5D8C31"/>
  </w:style>
  <w:style w:type="paragraph" w:customStyle="1" w:styleId="5579A805FB5740FC83B6EEDEABD9FCC6">
    <w:name w:val="5579A805FB5740FC83B6EEDEABD9FCC6"/>
  </w:style>
  <w:style w:type="paragraph" w:customStyle="1" w:styleId="EADEBD109DFB4D958673B9A37C6F70C1">
    <w:name w:val="EADEBD109DFB4D958673B9A37C6F70C1"/>
  </w:style>
  <w:style w:type="paragraph" w:customStyle="1" w:styleId="3DEA98BBC4C54D78BB7D086EC8755ED9">
    <w:name w:val="3DEA98BBC4C54D78BB7D086EC8755ED9"/>
  </w:style>
  <w:style w:type="paragraph" w:customStyle="1" w:styleId="0CDCC3190D744727875643A4F9CC1C36">
    <w:name w:val="0CDCC3190D744727875643A4F9CC1C36"/>
  </w:style>
  <w:style w:type="paragraph" w:customStyle="1" w:styleId="A2F03133BB5A45F3836205D309442BDF">
    <w:name w:val="A2F03133BB5A45F3836205D309442BDF"/>
  </w:style>
  <w:style w:type="paragraph" w:customStyle="1" w:styleId="1872F989D8C94CE09912BA5EB617EF0B">
    <w:name w:val="1872F989D8C94CE09912BA5EB617EF0B"/>
  </w:style>
  <w:style w:type="paragraph" w:customStyle="1" w:styleId="B126A11A79A4449EB74E23458233DE3B">
    <w:name w:val="B126A11A79A4449EB74E23458233DE3B"/>
  </w:style>
  <w:style w:type="paragraph" w:customStyle="1" w:styleId="23D22A45D9C849248730D8DA974F50C5">
    <w:name w:val="23D22A45D9C849248730D8DA974F50C5"/>
  </w:style>
  <w:style w:type="paragraph" w:customStyle="1" w:styleId="9E47F46A2419422F976DB6109FF63005">
    <w:name w:val="9E47F46A2419422F976DB6109FF63005"/>
  </w:style>
  <w:style w:type="paragraph" w:customStyle="1" w:styleId="DAC3981ABA04416D9378491AEB78D0BA">
    <w:name w:val="DAC3981ABA04416D9378491AEB78D0BA"/>
  </w:style>
  <w:style w:type="paragraph" w:customStyle="1" w:styleId="3D3892F101E243139AB50EBCF91BAF41">
    <w:name w:val="3D3892F101E243139AB50EBCF91BAF41"/>
  </w:style>
  <w:style w:type="paragraph" w:customStyle="1" w:styleId="3F809D07B66C45CE803180C93A7C1C44">
    <w:name w:val="3F809D07B66C45CE803180C93A7C1C44"/>
  </w:style>
  <w:style w:type="paragraph" w:customStyle="1" w:styleId="B6C51A9553DF429F8E4D8F60DE1AB614">
    <w:name w:val="B6C51A9553DF429F8E4D8F60DE1AB614"/>
  </w:style>
  <w:style w:type="paragraph" w:customStyle="1" w:styleId="FE23A17D200E43DCB02753314D736840">
    <w:name w:val="FE23A17D200E43DCB02753314D736840"/>
  </w:style>
  <w:style w:type="paragraph" w:customStyle="1" w:styleId="84335C8840164034968A20974716E2E8">
    <w:name w:val="84335C8840164034968A20974716E2E8"/>
  </w:style>
  <w:style w:type="paragraph" w:customStyle="1" w:styleId="7FEFF54D5F44496CB131F374E819DD60">
    <w:name w:val="7FEFF54D5F44496CB131F374E819DD60"/>
  </w:style>
  <w:style w:type="paragraph" w:customStyle="1" w:styleId="D6FDD71EF89C4DA58F982E094737F74C">
    <w:name w:val="D6FDD71EF89C4DA58F982E094737F74C"/>
  </w:style>
  <w:style w:type="paragraph" w:customStyle="1" w:styleId="D514B9F3F5F34BB195463ABA6255FA33">
    <w:name w:val="D514B9F3F5F34BB195463ABA6255FA33"/>
  </w:style>
  <w:style w:type="paragraph" w:customStyle="1" w:styleId="1AD4F71704854EF48F96BCEBE1C882B5">
    <w:name w:val="1AD4F71704854EF48F96BCEBE1C882B5"/>
  </w:style>
  <w:style w:type="paragraph" w:customStyle="1" w:styleId="88962BFA6CF242BCBDBA20F820FCAE88">
    <w:name w:val="88962BFA6CF242BCBDBA20F820FCAE88"/>
  </w:style>
  <w:style w:type="paragraph" w:customStyle="1" w:styleId="6030F777487A45D6B4C85F57ECD2803A">
    <w:name w:val="6030F777487A45D6B4C85F57ECD2803A"/>
  </w:style>
  <w:style w:type="paragraph" w:customStyle="1" w:styleId="54C34AC14BEA4077B13BEB4E454BC561">
    <w:name w:val="54C34AC14BEA4077B13BEB4E454BC561"/>
  </w:style>
  <w:style w:type="paragraph" w:customStyle="1" w:styleId="64B3120338FD4A108C062BEF62D95102">
    <w:name w:val="64B3120338FD4A108C062BEF62D95102"/>
  </w:style>
  <w:style w:type="paragraph" w:customStyle="1" w:styleId="439B87C8DFF64DC1BFEA9BC6C4B7B146">
    <w:name w:val="439B87C8DFF64DC1BFEA9BC6C4B7B146"/>
  </w:style>
  <w:style w:type="paragraph" w:customStyle="1" w:styleId="CFBC469D04B74591986BE2DA57B4551A">
    <w:name w:val="CFBC469D04B74591986BE2DA57B4551A"/>
  </w:style>
  <w:style w:type="paragraph" w:customStyle="1" w:styleId="170AE83460274508BCFD02B544906184">
    <w:name w:val="170AE83460274508BCFD02B544906184"/>
  </w:style>
  <w:style w:type="paragraph" w:customStyle="1" w:styleId="6DA5F09CA79541E39B812766FCB3958C">
    <w:name w:val="6DA5F09CA79541E39B812766FCB3958C"/>
  </w:style>
  <w:style w:type="paragraph" w:customStyle="1" w:styleId="8A76B15DF51B4A1ABD2923F4D87B68C4">
    <w:name w:val="8A76B15DF51B4A1ABD2923F4D87B68C4"/>
  </w:style>
  <w:style w:type="paragraph" w:customStyle="1" w:styleId="140980AA12E44A96BA5683B39CD9A90B">
    <w:name w:val="140980AA12E44A96BA5683B39CD9A90B"/>
  </w:style>
  <w:style w:type="paragraph" w:customStyle="1" w:styleId="4BB7FE3B133447CB9604D128EA30B732">
    <w:name w:val="4BB7FE3B133447CB9604D128EA30B732"/>
  </w:style>
  <w:style w:type="paragraph" w:customStyle="1" w:styleId="3A2BD17DFEA247428F6B8B9C4E99CA33">
    <w:name w:val="3A2BD17DFEA247428F6B8B9C4E99CA33"/>
  </w:style>
  <w:style w:type="paragraph" w:customStyle="1" w:styleId="82C6097C8D15490DBA38D1DD7823DC7C">
    <w:name w:val="82C6097C8D15490DBA38D1DD7823DC7C"/>
  </w:style>
  <w:style w:type="paragraph" w:customStyle="1" w:styleId="2C730A1D973C4888BAD6FF0DBB04E7C4">
    <w:name w:val="2C730A1D973C4888BAD6FF0DBB04E7C4"/>
  </w:style>
  <w:style w:type="paragraph" w:customStyle="1" w:styleId="5D524E69C168493487B4A54D44DB60C0">
    <w:name w:val="5D524E69C168493487B4A54D44DB60C0"/>
  </w:style>
  <w:style w:type="paragraph" w:customStyle="1" w:styleId="5795FB4EA16245C181DB6EE6C27EE5A0">
    <w:name w:val="5795FB4EA16245C181DB6EE6C27EE5A0"/>
  </w:style>
  <w:style w:type="paragraph" w:customStyle="1" w:styleId="2437A64D4A1A4C3B9070A430DD1142BF">
    <w:name w:val="2437A64D4A1A4C3B9070A430DD1142BF"/>
  </w:style>
  <w:style w:type="paragraph" w:customStyle="1" w:styleId="505BDC1832004757A218F22F0063956F">
    <w:name w:val="505BDC1832004757A218F22F0063956F"/>
  </w:style>
  <w:style w:type="paragraph" w:customStyle="1" w:styleId="A6308E11FDAD4F95B8A0C46CEC3A9B04">
    <w:name w:val="A6308E11FDAD4F95B8A0C46CEC3A9B04"/>
  </w:style>
  <w:style w:type="paragraph" w:customStyle="1" w:styleId="1121D1FA1154425099016CE9B84C9E28">
    <w:name w:val="1121D1FA1154425099016CE9B84C9E28"/>
  </w:style>
  <w:style w:type="paragraph" w:customStyle="1" w:styleId="D9F58B4553094655B493CEB62BC77845">
    <w:name w:val="D9F58B4553094655B493CEB62BC77845"/>
    <w:rsid w:val="00F010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analyzing crime data using cloud services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D317CE-8A4D-4914-A0B2-BC2D85F81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445</TotalTime>
  <Pages>28</Pages>
  <Words>3163</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Managing the Cloud Project: Analyzing Crime Data Using Cloud Services</vt:lpstr>
    </vt:vector>
  </TitlesOfParts>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Managing the Cloud Project: Analyzing Crime Data Using Cloud Services</dc:title>
  <dc:subject/>
  <dc:creator>Ramya Chandrashekar</dc:creator>
  <cp:keywords/>
  <dc:description/>
  <cp:lastModifiedBy>Ramya Chandrashekar</cp:lastModifiedBy>
  <cp:revision>62</cp:revision>
  <dcterms:created xsi:type="dcterms:W3CDTF">2017-12-05T17:22:00Z</dcterms:created>
  <dcterms:modified xsi:type="dcterms:W3CDTF">2017-12-07T17:18:00Z</dcterms:modified>
</cp:coreProperties>
</file>